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1B2CDC2" w14:textId="77777777" w:rsidR="00BF70BC" w:rsidRDefault="00BF70BC" w:rsidP="00BF70BC">
      <w:pPr>
        <w:jc w:val="center"/>
        <w:rPr>
          <w:b/>
          <w:sz w:val="48"/>
          <w:szCs w:val="48"/>
        </w:rPr>
      </w:pPr>
      <w:bookmarkStart w:id="0" w:name="_GoBack"/>
      <w:bookmarkEnd w:id="0"/>
    </w:p>
    <w:p w14:paraId="238C7248" w14:textId="77777777" w:rsidR="00BF70BC" w:rsidRDefault="00BF70BC" w:rsidP="00BF70BC">
      <w:pPr>
        <w:jc w:val="center"/>
        <w:rPr>
          <w:b/>
          <w:sz w:val="48"/>
          <w:szCs w:val="48"/>
        </w:rPr>
      </w:pPr>
    </w:p>
    <w:p w14:paraId="5E08EFB9" w14:textId="77777777" w:rsidR="00BF70BC" w:rsidRDefault="00BF70BC" w:rsidP="00BF70BC">
      <w:pPr>
        <w:jc w:val="center"/>
        <w:rPr>
          <w:b/>
          <w:sz w:val="48"/>
          <w:szCs w:val="48"/>
        </w:rPr>
      </w:pPr>
    </w:p>
    <w:p w14:paraId="17E1758F" w14:textId="77777777" w:rsidR="00BF70BC" w:rsidRDefault="00BF70BC" w:rsidP="00BF70BC">
      <w:pPr>
        <w:jc w:val="center"/>
        <w:rPr>
          <w:b/>
          <w:sz w:val="48"/>
          <w:szCs w:val="48"/>
        </w:rPr>
      </w:pPr>
    </w:p>
    <w:p w14:paraId="3F67B143" w14:textId="77777777" w:rsidR="00BF70BC" w:rsidRDefault="00BF70BC" w:rsidP="00BF70BC">
      <w:pPr>
        <w:jc w:val="center"/>
        <w:rPr>
          <w:b/>
          <w:sz w:val="48"/>
          <w:szCs w:val="48"/>
        </w:rPr>
      </w:pPr>
    </w:p>
    <w:p w14:paraId="080827AB" w14:textId="77777777" w:rsidR="00BF70BC" w:rsidRDefault="00BF70BC" w:rsidP="00BF70BC">
      <w:pPr>
        <w:jc w:val="center"/>
        <w:rPr>
          <w:b/>
          <w:sz w:val="48"/>
          <w:szCs w:val="48"/>
        </w:rPr>
      </w:pPr>
    </w:p>
    <w:p w14:paraId="0D719E66" w14:textId="032D8588" w:rsidR="0060517F" w:rsidRPr="00BF70BC" w:rsidRDefault="0060517F" w:rsidP="00EC1C31">
      <w:pPr>
        <w:pStyle w:val="Title"/>
      </w:pPr>
      <w:r w:rsidRPr="00BF70BC">
        <w:t xml:space="preserve">How to Setup </w:t>
      </w:r>
      <w:r w:rsidR="00C33803">
        <w:t xml:space="preserve">Automation </w:t>
      </w:r>
      <w:r w:rsidRPr="00BF70BC">
        <w:t>Development Environment</w:t>
      </w:r>
    </w:p>
    <w:p w14:paraId="2DEA50CE" w14:textId="77777777" w:rsidR="00BF70BC" w:rsidRDefault="00BF70BC" w:rsidP="00EC1C31">
      <w:pPr>
        <w:pStyle w:val="Title"/>
      </w:pPr>
    </w:p>
    <w:p w14:paraId="3BE673CF" w14:textId="77777777" w:rsidR="00BF70BC" w:rsidRDefault="00BF70BC" w:rsidP="0060517F">
      <w:pPr>
        <w:pStyle w:val="NormalWeb"/>
        <w:rPr>
          <w:i/>
        </w:rPr>
      </w:pPr>
      <w:bookmarkStart w:id="1" w:name="ATF-HowtoSetupDevelopmentEnvironment-Dev"/>
      <w:bookmarkEnd w:id="1"/>
    </w:p>
    <w:p w14:paraId="3DC31F64" w14:textId="77777777" w:rsidR="00BF70BC" w:rsidRDefault="00BF70BC" w:rsidP="0060517F">
      <w:pPr>
        <w:pStyle w:val="NormalWeb"/>
        <w:rPr>
          <w:i/>
        </w:rPr>
      </w:pPr>
    </w:p>
    <w:p w14:paraId="0198137A" w14:textId="77777777" w:rsidR="00BF70BC" w:rsidRDefault="00BF70BC" w:rsidP="0060517F">
      <w:pPr>
        <w:pStyle w:val="NormalWeb"/>
        <w:rPr>
          <w:i/>
        </w:rPr>
      </w:pPr>
    </w:p>
    <w:p w14:paraId="422FE21F" w14:textId="77777777" w:rsidR="00BF70BC" w:rsidRDefault="00BF70BC" w:rsidP="0060517F">
      <w:pPr>
        <w:pStyle w:val="NormalWeb"/>
        <w:rPr>
          <w:i/>
        </w:rPr>
      </w:pPr>
    </w:p>
    <w:p w14:paraId="42029EF2" w14:textId="77777777" w:rsidR="00BF70BC" w:rsidRDefault="00BF70BC" w:rsidP="0060517F">
      <w:pPr>
        <w:pStyle w:val="NormalWeb"/>
        <w:rPr>
          <w:i/>
        </w:rPr>
      </w:pPr>
    </w:p>
    <w:p w14:paraId="79988D7E" w14:textId="77777777" w:rsidR="00BF70BC" w:rsidRDefault="00BF70BC" w:rsidP="0060517F">
      <w:pPr>
        <w:pStyle w:val="NormalWeb"/>
        <w:rPr>
          <w:i/>
        </w:rPr>
      </w:pPr>
    </w:p>
    <w:p w14:paraId="6C7903F8" w14:textId="77777777" w:rsidR="00BF70BC" w:rsidRDefault="00BF70BC" w:rsidP="0060517F">
      <w:pPr>
        <w:pStyle w:val="NormalWeb"/>
        <w:rPr>
          <w:i/>
        </w:rPr>
      </w:pPr>
    </w:p>
    <w:p w14:paraId="799A4231" w14:textId="77777777" w:rsidR="00BF70BC" w:rsidRDefault="00BF70BC" w:rsidP="0060517F">
      <w:pPr>
        <w:pStyle w:val="NormalWeb"/>
        <w:rPr>
          <w:i/>
        </w:rPr>
      </w:pPr>
    </w:p>
    <w:p w14:paraId="6C277D3E" w14:textId="5A7C9C98" w:rsidR="0060517F" w:rsidRDefault="0060517F" w:rsidP="0060517F">
      <w:pPr>
        <w:pStyle w:val="NormalWeb"/>
        <w:rPr>
          <w:b/>
          <w:i/>
        </w:rPr>
      </w:pPr>
      <w:r w:rsidRPr="00B405D7">
        <w:rPr>
          <w:i/>
        </w:rPr>
        <w:t xml:space="preserve">This will show you how to set up </w:t>
      </w:r>
      <w:r w:rsidR="00C33803">
        <w:rPr>
          <w:i/>
        </w:rPr>
        <w:t xml:space="preserve">an </w:t>
      </w:r>
      <w:r w:rsidRPr="00B405D7">
        <w:rPr>
          <w:i/>
        </w:rPr>
        <w:t>Eclipse development environment in order to begin using the Automation Test Framework.</w:t>
      </w:r>
      <w:r w:rsidR="00CA15CD">
        <w:rPr>
          <w:i/>
        </w:rPr>
        <w:t xml:space="preserve"> </w:t>
      </w:r>
    </w:p>
    <w:p w14:paraId="41DA74D1" w14:textId="158BA586" w:rsidR="00BF70BC" w:rsidRDefault="00BF70BC" w:rsidP="001C6B49">
      <w:r>
        <w:br w:type="page"/>
      </w:r>
    </w:p>
    <w:sdt>
      <w:sdtPr>
        <w:rPr>
          <w:rFonts w:eastAsia="Times New Roman" w:cs="Times New Roman"/>
          <w:b w:val="0"/>
          <w:bCs w:val="0"/>
          <w:color w:val="auto"/>
          <w:sz w:val="24"/>
          <w:szCs w:val="24"/>
        </w:rPr>
        <w:id w:val="-1794360769"/>
        <w:docPartObj>
          <w:docPartGallery w:val="Table of Contents"/>
          <w:docPartUnique/>
        </w:docPartObj>
      </w:sdtPr>
      <w:sdtEndPr>
        <w:rPr>
          <w:noProof/>
          <w:sz w:val="20"/>
          <w:szCs w:val="20"/>
        </w:rPr>
      </w:sdtEndPr>
      <w:sdtContent>
        <w:p w14:paraId="2CFC107B" w14:textId="2AD86423" w:rsidR="001C6B49" w:rsidRDefault="001C6B49">
          <w:pPr>
            <w:pStyle w:val="TOCHeading"/>
          </w:pPr>
          <w:r>
            <w:t>Table of Contents</w:t>
          </w:r>
        </w:p>
        <w:p w14:paraId="536AE452" w14:textId="77777777" w:rsidR="00B519E4" w:rsidRDefault="001C6B49">
          <w:pPr>
            <w:pStyle w:val="TOC1"/>
            <w:rPr>
              <w:rFonts w:eastAsiaTheme="minorEastAsia" w:cstheme="minorBidi"/>
              <w:b w:val="0"/>
              <w:caps w:val="0"/>
              <w:noProof/>
              <w:sz w:val="24"/>
              <w:szCs w:val="24"/>
              <w:u w:val="none"/>
              <w:lang w:eastAsia="ja-JP"/>
            </w:rPr>
          </w:pPr>
          <w:r w:rsidRPr="00C16B59">
            <w:rPr>
              <w:rFonts w:ascii="Verdana" w:hAnsi="Verdana"/>
            </w:rPr>
            <w:fldChar w:fldCharType="begin"/>
          </w:r>
          <w:r w:rsidRPr="00C16B59">
            <w:rPr>
              <w:rFonts w:ascii="Verdana" w:hAnsi="Verdana"/>
            </w:rPr>
            <w:instrText xml:space="preserve"> TOC \o "1-3" \h \z \u </w:instrText>
          </w:r>
          <w:r w:rsidRPr="00C16B59">
            <w:rPr>
              <w:rFonts w:ascii="Verdana" w:hAnsi="Verdana"/>
            </w:rPr>
            <w:fldChar w:fldCharType="separate"/>
          </w:r>
          <w:r w:rsidR="00B519E4">
            <w:rPr>
              <w:noProof/>
            </w:rPr>
            <w:t>Application Downloads</w:t>
          </w:r>
          <w:r w:rsidR="00B519E4">
            <w:rPr>
              <w:noProof/>
            </w:rPr>
            <w:tab/>
          </w:r>
          <w:r w:rsidR="00B519E4">
            <w:rPr>
              <w:noProof/>
            </w:rPr>
            <w:fldChar w:fldCharType="begin"/>
          </w:r>
          <w:r w:rsidR="00B519E4">
            <w:rPr>
              <w:noProof/>
            </w:rPr>
            <w:instrText xml:space="preserve"> PAGEREF _Toc282435266 \h </w:instrText>
          </w:r>
          <w:r w:rsidR="00B519E4">
            <w:rPr>
              <w:noProof/>
            </w:rPr>
          </w:r>
          <w:r w:rsidR="00B519E4">
            <w:rPr>
              <w:noProof/>
            </w:rPr>
            <w:fldChar w:fldCharType="separate"/>
          </w:r>
          <w:r w:rsidR="00B519E4">
            <w:rPr>
              <w:noProof/>
            </w:rPr>
            <w:t>3</w:t>
          </w:r>
          <w:r w:rsidR="00B519E4">
            <w:rPr>
              <w:noProof/>
            </w:rPr>
            <w:fldChar w:fldCharType="end"/>
          </w:r>
        </w:p>
        <w:p w14:paraId="46C5F070"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Version Checklist</w:t>
          </w:r>
          <w:r>
            <w:rPr>
              <w:noProof/>
            </w:rPr>
            <w:tab/>
          </w:r>
          <w:r>
            <w:rPr>
              <w:noProof/>
            </w:rPr>
            <w:fldChar w:fldCharType="begin"/>
          </w:r>
          <w:r>
            <w:rPr>
              <w:noProof/>
            </w:rPr>
            <w:instrText xml:space="preserve"> PAGEREF _Toc282435267 \h </w:instrText>
          </w:r>
          <w:r>
            <w:rPr>
              <w:noProof/>
            </w:rPr>
          </w:r>
          <w:r>
            <w:rPr>
              <w:noProof/>
            </w:rPr>
            <w:fldChar w:fldCharType="separate"/>
          </w:r>
          <w:r>
            <w:rPr>
              <w:noProof/>
            </w:rPr>
            <w:t>3</w:t>
          </w:r>
          <w:r>
            <w:rPr>
              <w:noProof/>
            </w:rPr>
            <w:fldChar w:fldCharType="end"/>
          </w:r>
        </w:p>
        <w:p w14:paraId="32A5C50A"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Java</w:t>
          </w:r>
          <w:r>
            <w:rPr>
              <w:noProof/>
            </w:rPr>
            <w:tab/>
          </w:r>
          <w:r>
            <w:rPr>
              <w:noProof/>
            </w:rPr>
            <w:fldChar w:fldCharType="begin"/>
          </w:r>
          <w:r>
            <w:rPr>
              <w:noProof/>
            </w:rPr>
            <w:instrText xml:space="preserve"> PAGEREF _Toc282435268 \h </w:instrText>
          </w:r>
          <w:r>
            <w:rPr>
              <w:noProof/>
            </w:rPr>
          </w:r>
          <w:r>
            <w:rPr>
              <w:noProof/>
            </w:rPr>
            <w:fldChar w:fldCharType="separate"/>
          </w:r>
          <w:r>
            <w:rPr>
              <w:noProof/>
            </w:rPr>
            <w:t>4</w:t>
          </w:r>
          <w:r>
            <w:rPr>
              <w:noProof/>
            </w:rPr>
            <w:fldChar w:fldCharType="end"/>
          </w:r>
        </w:p>
        <w:p w14:paraId="1C84EDFF" w14:textId="77777777" w:rsidR="00B519E4" w:rsidRDefault="00B519E4">
          <w:pPr>
            <w:pStyle w:val="TOC3"/>
            <w:tabs>
              <w:tab w:val="right" w:pos="10070"/>
            </w:tabs>
            <w:rPr>
              <w:rFonts w:eastAsiaTheme="minorEastAsia" w:cstheme="minorBidi"/>
              <w:smallCaps w:val="0"/>
              <w:noProof/>
              <w:sz w:val="24"/>
              <w:szCs w:val="24"/>
              <w:lang w:eastAsia="ja-JP"/>
            </w:rPr>
          </w:pPr>
          <w:r>
            <w:rPr>
              <w:noProof/>
            </w:rPr>
            <w:t>Download and Install JDK version 1.8.0.xx</w:t>
          </w:r>
          <w:r>
            <w:rPr>
              <w:noProof/>
            </w:rPr>
            <w:tab/>
          </w:r>
          <w:r>
            <w:rPr>
              <w:noProof/>
            </w:rPr>
            <w:fldChar w:fldCharType="begin"/>
          </w:r>
          <w:r>
            <w:rPr>
              <w:noProof/>
            </w:rPr>
            <w:instrText xml:space="preserve"> PAGEREF _Toc282435269 \h </w:instrText>
          </w:r>
          <w:r>
            <w:rPr>
              <w:noProof/>
            </w:rPr>
          </w:r>
          <w:r>
            <w:rPr>
              <w:noProof/>
            </w:rPr>
            <w:fldChar w:fldCharType="separate"/>
          </w:r>
          <w:r>
            <w:rPr>
              <w:noProof/>
            </w:rPr>
            <w:t>4</w:t>
          </w:r>
          <w:r>
            <w:rPr>
              <w:noProof/>
            </w:rPr>
            <w:fldChar w:fldCharType="end"/>
          </w:r>
        </w:p>
        <w:p w14:paraId="32AB0F8D" w14:textId="77777777" w:rsidR="00B519E4" w:rsidRDefault="00B519E4">
          <w:pPr>
            <w:pStyle w:val="TOC3"/>
            <w:tabs>
              <w:tab w:val="right" w:pos="10070"/>
            </w:tabs>
            <w:rPr>
              <w:rFonts w:eastAsiaTheme="minorEastAsia" w:cstheme="minorBidi"/>
              <w:smallCaps w:val="0"/>
              <w:noProof/>
              <w:sz w:val="24"/>
              <w:szCs w:val="24"/>
              <w:lang w:eastAsia="ja-JP"/>
            </w:rPr>
          </w:pPr>
          <w:r w:rsidRPr="00CF6745">
            <w:rPr>
              <w:noProof/>
              <w:color w:val="7F7F7F" w:themeColor="text1" w:themeTint="80"/>
            </w:rPr>
            <w:t>Optional</w:t>
          </w:r>
          <w:r>
            <w:rPr>
              <w:noProof/>
            </w:rPr>
            <w:t xml:space="preserve"> - JDK / JRE version 1.7.0.xx</w:t>
          </w:r>
          <w:r>
            <w:rPr>
              <w:noProof/>
            </w:rPr>
            <w:tab/>
          </w:r>
          <w:r>
            <w:rPr>
              <w:noProof/>
            </w:rPr>
            <w:fldChar w:fldCharType="begin"/>
          </w:r>
          <w:r>
            <w:rPr>
              <w:noProof/>
            </w:rPr>
            <w:instrText xml:space="preserve"> PAGEREF _Toc282435270 \h </w:instrText>
          </w:r>
          <w:r>
            <w:rPr>
              <w:noProof/>
            </w:rPr>
          </w:r>
          <w:r>
            <w:rPr>
              <w:noProof/>
            </w:rPr>
            <w:fldChar w:fldCharType="separate"/>
          </w:r>
          <w:r>
            <w:rPr>
              <w:noProof/>
            </w:rPr>
            <w:t>4</w:t>
          </w:r>
          <w:r>
            <w:rPr>
              <w:noProof/>
            </w:rPr>
            <w:fldChar w:fldCharType="end"/>
          </w:r>
        </w:p>
        <w:p w14:paraId="67806BBD"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Apache Maven</w:t>
          </w:r>
          <w:r>
            <w:rPr>
              <w:noProof/>
            </w:rPr>
            <w:tab/>
          </w:r>
          <w:r>
            <w:rPr>
              <w:noProof/>
            </w:rPr>
            <w:fldChar w:fldCharType="begin"/>
          </w:r>
          <w:r>
            <w:rPr>
              <w:noProof/>
            </w:rPr>
            <w:instrText xml:space="preserve"> PAGEREF _Toc282435271 \h </w:instrText>
          </w:r>
          <w:r>
            <w:rPr>
              <w:noProof/>
            </w:rPr>
          </w:r>
          <w:r>
            <w:rPr>
              <w:noProof/>
            </w:rPr>
            <w:fldChar w:fldCharType="separate"/>
          </w:r>
          <w:r>
            <w:rPr>
              <w:noProof/>
            </w:rPr>
            <w:t>5</w:t>
          </w:r>
          <w:r>
            <w:rPr>
              <w:noProof/>
            </w:rPr>
            <w:fldChar w:fldCharType="end"/>
          </w:r>
        </w:p>
        <w:p w14:paraId="44B2117E"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Eclipse IDE</w:t>
          </w:r>
          <w:r>
            <w:rPr>
              <w:noProof/>
            </w:rPr>
            <w:tab/>
          </w:r>
          <w:r>
            <w:rPr>
              <w:noProof/>
            </w:rPr>
            <w:fldChar w:fldCharType="begin"/>
          </w:r>
          <w:r>
            <w:rPr>
              <w:noProof/>
            </w:rPr>
            <w:instrText xml:space="preserve"> PAGEREF _Toc282435272 \h </w:instrText>
          </w:r>
          <w:r>
            <w:rPr>
              <w:noProof/>
            </w:rPr>
          </w:r>
          <w:r>
            <w:rPr>
              <w:noProof/>
            </w:rPr>
            <w:fldChar w:fldCharType="separate"/>
          </w:r>
          <w:r>
            <w:rPr>
              <w:noProof/>
            </w:rPr>
            <w:t>6</w:t>
          </w:r>
          <w:r>
            <w:rPr>
              <w:noProof/>
            </w:rPr>
            <w:fldChar w:fldCharType="end"/>
          </w:r>
        </w:p>
        <w:p w14:paraId="7E55F4D3" w14:textId="64840C72" w:rsidR="00B519E4" w:rsidRDefault="00AF116F">
          <w:pPr>
            <w:pStyle w:val="TOC2"/>
            <w:tabs>
              <w:tab w:val="right" w:pos="10070"/>
            </w:tabs>
            <w:rPr>
              <w:rFonts w:eastAsiaTheme="minorEastAsia" w:cstheme="minorBidi"/>
              <w:b w:val="0"/>
              <w:smallCaps w:val="0"/>
              <w:noProof/>
              <w:sz w:val="24"/>
              <w:szCs w:val="24"/>
              <w:lang w:eastAsia="ja-JP"/>
            </w:rPr>
          </w:pPr>
          <w:r>
            <w:rPr>
              <w:noProof/>
            </w:rPr>
            <w:t>Git</w:t>
          </w:r>
          <w:r w:rsidR="00B519E4">
            <w:rPr>
              <w:noProof/>
            </w:rPr>
            <w:tab/>
          </w:r>
          <w:r w:rsidR="00B519E4">
            <w:rPr>
              <w:noProof/>
            </w:rPr>
            <w:fldChar w:fldCharType="begin"/>
          </w:r>
          <w:r w:rsidR="00B519E4">
            <w:rPr>
              <w:noProof/>
            </w:rPr>
            <w:instrText xml:space="preserve"> PAGEREF _Toc282435273 \h </w:instrText>
          </w:r>
          <w:r w:rsidR="00B519E4">
            <w:rPr>
              <w:noProof/>
            </w:rPr>
          </w:r>
          <w:r w:rsidR="00B519E4">
            <w:rPr>
              <w:noProof/>
            </w:rPr>
            <w:fldChar w:fldCharType="separate"/>
          </w:r>
          <w:r w:rsidR="00B519E4">
            <w:rPr>
              <w:noProof/>
            </w:rPr>
            <w:t>7</w:t>
          </w:r>
          <w:r w:rsidR="00B519E4">
            <w:rPr>
              <w:noProof/>
            </w:rPr>
            <w:fldChar w:fldCharType="end"/>
          </w:r>
        </w:p>
        <w:p w14:paraId="429E2BA1"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Selenium &amp; Webdrivers</w:t>
          </w:r>
          <w:r>
            <w:rPr>
              <w:noProof/>
            </w:rPr>
            <w:tab/>
          </w:r>
          <w:r>
            <w:rPr>
              <w:noProof/>
            </w:rPr>
            <w:fldChar w:fldCharType="begin"/>
          </w:r>
          <w:r>
            <w:rPr>
              <w:noProof/>
            </w:rPr>
            <w:instrText xml:space="preserve"> PAGEREF _Toc282435274 \h </w:instrText>
          </w:r>
          <w:r>
            <w:rPr>
              <w:noProof/>
            </w:rPr>
          </w:r>
          <w:r>
            <w:rPr>
              <w:noProof/>
            </w:rPr>
            <w:fldChar w:fldCharType="separate"/>
          </w:r>
          <w:r>
            <w:rPr>
              <w:noProof/>
            </w:rPr>
            <w:t>8</w:t>
          </w:r>
          <w:r>
            <w:rPr>
              <w:noProof/>
            </w:rPr>
            <w:fldChar w:fldCharType="end"/>
          </w:r>
        </w:p>
        <w:p w14:paraId="48FC8565"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GnuWin wGet</w:t>
          </w:r>
          <w:r>
            <w:rPr>
              <w:noProof/>
            </w:rPr>
            <w:tab/>
          </w:r>
          <w:r>
            <w:rPr>
              <w:noProof/>
            </w:rPr>
            <w:fldChar w:fldCharType="begin"/>
          </w:r>
          <w:r>
            <w:rPr>
              <w:noProof/>
            </w:rPr>
            <w:instrText xml:space="preserve"> PAGEREF _Toc282435275 \h </w:instrText>
          </w:r>
          <w:r>
            <w:rPr>
              <w:noProof/>
            </w:rPr>
          </w:r>
          <w:r>
            <w:rPr>
              <w:noProof/>
            </w:rPr>
            <w:fldChar w:fldCharType="separate"/>
          </w:r>
          <w:r>
            <w:rPr>
              <w:noProof/>
            </w:rPr>
            <w:t>8</w:t>
          </w:r>
          <w:r>
            <w:rPr>
              <w:noProof/>
            </w:rPr>
            <w:fldChar w:fldCharType="end"/>
          </w:r>
        </w:p>
        <w:p w14:paraId="1A965F97"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 xml:space="preserve">Jenkins, </w:t>
          </w:r>
          <w:r w:rsidRPr="00CF6745">
            <w:rPr>
              <w:noProof/>
              <w:color w:val="7F7F7F" w:themeColor="text1" w:themeTint="80"/>
            </w:rPr>
            <w:t>Optional</w:t>
          </w:r>
          <w:r>
            <w:rPr>
              <w:noProof/>
            </w:rPr>
            <w:tab/>
          </w:r>
          <w:r>
            <w:rPr>
              <w:noProof/>
            </w:rPr>
            <w:fldChar w:fldCharType="begin"/>
          </w:r>
          <w:r>
            <w:rPr>
              <w:noProof/>
            </w:rPr>
            <w:instrText xml:space="preserve"> PAGEREF _Toc282435276 \h </w:instrText>
          </w:r>
          <w:r>
            <w:rPr>
              <w:noProof/>
            </w:rPr>
          </w:r>
          <w:r>
            <w:rPr>
              <w:noProof/>
            </w:rPr>
            <w:fldChar w:fldCharType="separate"/>
          </w:r>
          <w:r>
            <w:rPr>
              <w:noProof/>
            </w:rPr>
            <w:t>9</w:t>
          </w:r>
          <w:r>
            <w:rPr>
              <w:noProof/>
            </w:rPr>
            <w:fldChar w:fldCharType="end"/>
          </w:r>
        </w:p>
        <w:p w14:paraId="15DDECEA" w14:textId="77777777" w:rsidR="00B519E4" w:rsidRDefault="00B519E4">
          <w:pPr>
            <w:pStyle w:val="TOC1"/>
            <w:rPr>
              <w:rFonts w:eastAsiaTheme="minorEastAsia" w:cstheme="minorBidi"/>
              <w:b w:val="0"/>
              <w:caps w:val="0"/>
              <w:noProof/>
              <w:sz w:val="24"/>
              <w:szCs w:val="24"/>
              <w:u w:val="none"/>
              <w:lang w:eastAsia="ja-JP"/>
            </w:rPr>
          </w:pPr>
          <w:r>
            <w:rPr>
              <w:noProof/>
            </w:rPr>
            <w:t>Install Instructions</w:t>
          </w:r>
          <w:r>
            <w:rPr>
              <w:noProof/>
            </w:rPr>
            <w:tab/>
          </w:r>
          <w:r>
            <w:rPr>
              <w:noProof/>
            </w:rPr>
            <w:fldChar w:fldCharType="begin"/>
          </w:r>
          <w:r>
            <w:rPr>
              <w:noProof/>
            </w:rPr>
            <w:instrText xml:space="preserve"> PAGEREF _Toc282435277 \h </w:instrText>
          </w:r>
          <w:r>
            <w:rPr>
              <w:noProof/>
            </w:rPr>
          </w:r>
          <w:r>
            <w:rPr>
              <w:noProof/>
            </w:rPr>
            <w:fldChar w:fldCharType="separate"/>
          </w:r>
          <w:r>
            <w:rPr>
              <w:noProof/>
            </w:rPr>
            <w:t>9</w:t>
          </w:r>
          <w:r>
            <w:rPr>
              <w:noProof/>
            </w:rPr>
            <w:fldChar w:fldCharType="end"/>
          </w:r>
        </w:p>
        <w:p w14:paraId="7DD6844D"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Download and Install Java JDK</w:t>
          </w:r>
          <w:r>
            <w:rPr>
              <w:noProof/>
            </w:rPr>
            <w:tab/>
          </w:r>
          <w:r>
            <w:rPr>
              <w:noProof/>
            </w:rPr>
            <w:fldChar w:fldCharType="begin"/>
          </w:r>
          <w:r>
            <w:rPr>
              <w:noProof/>
            </w:rPr>
            <w:instrText xml:space="preserve"> PAGEREF _Toc282435278 \h </w:instrText>
          </w:r>
          <w:r>
            <w:rPr>
              <w:noProof/>
            </w:rPr>
          </w:r>
          <w:r>
            <w:rPr>
              <w:noProof/>
            </w:rPr>
            <w:fldChar w:fldCharType="separate"/>
          </w:r>
          <w:r>
            <w:rPr>
              <w:noProof/>
            </w:rPr>
            <w:t>9</w:t>
          </w:r>
          <w:r>
            <w:rPr>
              <w:noProof/>
            </w:rPr>
            <w:fldChar w:fldCharType="end"/>
          </w:r>
        </w:p>
        <w:p w14:paraId="299E8020"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Download and Install Maven</w:t>
          </w:r>
          <w:r>
            <w:rPr>
              <w:noProof/>
            </w:rPr>
            <w:tab/>
          </w:r>
          <w:r>
            <w:rPr>
              <w:noProof/>
            </w:rPr>
            <w:fldChar w:fldCharType="begin"/>
          </w:r>
          <w:r>
            <w:rPr>
              <w:noProof/>
            </w:rPr>
            <w:instrText xml:space="preserve"> PAGEREF _Toc282435279 \h </w:instrText>
          </w:r>
          <w:r>
            <w:rPr>
              <w:noProof/>
            </w:rPr>
          </w:r>
          <w:r>
            <w:rPr>
              <w:noProof/>
            </w:rPr>
            <w:fldChar w:fldCharType="separate"/>
          </w:r>
          <w:r>
            <w:rPr>
              <w:noProof/>
            </w:rPr>
            <w:t>10</w:t>
          </w:r>
          <w:r>
            <w:rPr>
              <w:noProof/>
            </w:rPr>
            <w:fldChar w:fldCharType="end"/>
          </w:r>
        </w:p>
        <w:p w14:paraId="40A612BB"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Download &amp; Install Perforce</w:t>
          </w:r>
          <w:r>
            <w:rPr>
              <w:noProof/>
            </w:rPr>
            <w:tab/>
          </w:r>
          <w:r>
            <w:rPr>
              <w:noProof/>
            </w:rPr>
            <w:fldChar w:fldCharType="begin"/>
          </w:r>
          <w:r>
            <w:rPr>
              <w:noProof/>
            </w:rPr>
            <w:instrText xml:space="preserve"> PAGEREF _Toc282435280 \h </w:instrText>
          </w:r>
          <w:r>
            <w:rPr>
              <w:noProof/>
            </w:rPr>
          </w:r>
          <w:r>
            <w:rPr>
              <w:noProof/>
            </w:rPr>
            <w:fldChar w:fldCharType="separate"/>
          </w:r>
          <w:r>
            <w:rPr>
              <w:noProof/>
            </w:rPr>
            <w:t>11</w:t>
          </w:r>
          <w:r>
            <w:rPr>
              <w:noProof/>
            </w:rPr>
            <w:fldChar w:fldCharType="end"/>
          </w:r>
        </w:p>
        <w:p w14:paraId="3E29783C"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Install Eclipse</w:t>
          </w:r>
          <w:r>
            <w:rPr>
              <w:noProof/>
            </w:rPr>
            <w:tab/>
          </w:r>
          <w:r>
            <w:rPr>
              <w:noProof/>
            </w:rPr>
            <w:fldChar w:fldCharType="begin"/>
          </w:r>
          <w:r>
            <w:rPr>
              <w:noProof/>
            </w:rPr>
            <w:instrText xml:space="preserve"> PAGEREF _Toc282435281 \h </w:instrText>
          </w:r>
          <w:r>
            <w:rPr>
              <w:noProof/>
            </w:rPr>
          </w:r>
          <w:r>
            <w:rPr>
              <w:noProof/>
            </w:rPr>
            <w:fldChar w:fldCharType="separate"/>
          </w:r>
          <w:r>
            <w:rPr>
              <w:noProof/>
            </w:rPr>
            <w:t>11</w:t>
          </w:r>
          <w:r>
            <w:rPr>
              <w:noProof/>
            </w:rPr>
            <w:fldChar w:fldCharType="end"/>
          </w:r>
        </w:p>
        <w:p w14:paraId="57F669A4" w14:textId="77777777" w:rsidR="00B519E4" w:rsidRDefault="00B519E4">
          <w:pPr>
            <w:pStyle w:val="TOC3"/>
            <w:tabs>
              <w:tab w:val="right" w:pos="10070"/>
            </w:tabs>
            <w:rPr>
              <w:rFonts w:eastAsiaTheme="minorEastAsia" w:cstheme="minorBidi"/>
              <w:smallCaps w:val="0"/>
              <w:noProof/>
              <w:sz w:val="24"/>
              <w:szCs w:val="24"/>
              <w:lang w:eastAsia="ja-JP"/>
            </w:rPr>
          </w:pPr>
          <w:r>
            <w:rPr>
              <w:noProof/>
            </w:rPr>
            <w:t>Eclipse IDE for Java Developers</w:t>
          </w:r>
          <w:r>
            <w:rPr>
              <w:noProof/>
            </w:rPr>
            <w:tab/>
          </w:r>
          <w:r>
            <w:rPr>
              <w:noProof/>
            </w:rPr>
            <w:fldChar w:fldCharType="begin"/>
          </w:r>
          <w:r>
            <w:rPr>
              <w:noProof/>
            </w:rPr>
            <w:instrText xml:space="preserve"> PAGEREF _Toc282435282 \h </w:instrText>
          </w:r>
          <w:r>
            <w:rPr>
              <w:noProof/>
            </w:rPr>
          </w:r>
          <w:r>
            <w:rPr>
              <w:noProof/>
            </w:rPr>
            <w:fldChar w:fldCharType="separate"/>
          </w:r>
          <w:r>
            <w:rPr>
              <w:noProof/>
            </w:rPr>
            <w:t>11</w:t>
          </w:r>
          <w:r>
            <w:rPr>
              <w:noProof/>
            </w:rPr>
            <w:fldChar w:fldCharType="end"/>
          </w:r>
        </w:p>
        <w:p w14:paraId="233F9C3C" w14:textId="77777777" w:rsidR="00B519E4" w:rsidRDefault="00B519E4">
          <w:pPr>
            <w:pStyle w:val="TOC3"/>
            <w:tabs>
              <w:tab w:val="right" w:pos="10070"/>
            </w:tabs>
            <w:rPr>
              <w:rFonts w:eastAsiaTheme="minorEastAsia" w:cstheme="minorBidi"/>
              <w:smallCaps w:val="0"/>
              <w:noProof/>
              <w:sz w:val="24"/>
              <w:szCs w:val="24"/>
              <w:lang w:eastAsia="ja-JP"/>
            </w:rPr>
          </w:pPr>
          <w:r>
            <w:rPr>
              <w:noProof/>
            </w:rPr>
            <w:t>Configure Eclipse to use JDK</w:t>
          </w:r>
          <w:r>
            <w:rPr>
              <w:noProof/>
            </w:rPr>
            <w:tab/>
          </w:r>
          <w:r>
            <w:rPr>
              <w:noProof/>
            </w:rPr>
            <w:fldChar w:fldCharType="begin"/>
          </w:r>
          <w:r>
            <w:rPr>
              <w:noProof/>
            </w:rPr>
            <w:instrText xml:space="preserve"> PAGEREF _Toc282435283 \h </w:instrText>
          </w:r>
          <w:r>
            <w:rPr>
              <w:noProof/>
            </w:rPr>
          </w:r>
          <w:r>
            <w:rPr>
              <w:noProof/>
            </w:rPr>
            <w:fldChar w:fldCharType="separate"/>
          </w:r>
          <w:r>
            <w:rPr>
              <w:noProof/>
            </w:rPr>
            <w:t>12</w:t>
          </w:r>
          <w:r>
            <w:rPr>
              <w:noProof/>
            </w:rPr>
            <w:fldChar w:fldCharType="end"/>
          </w:r>
        </w:p>
        <w:p w14:paraId="5A59739A" w14:textId="77777777" w:rsidR="00B519E4" w:rsidRDefault="00B519E4">
          <w:pPr>
            <w:pStyle w:val="TOC3"/>
            <w:tabs>
              <w:tab w:val="right" w:pos="10070"/>
            </w:tabs>
            <w:rPr>
              <w:rFonts w:eastAsiaTheme="minorEastAsia" w:cstheme="minorBidi"/>
              <w:smallCaps w:val="0"/>
              <w:noProof/>
              <w:sz w:val="24"/>
              <w:szCs w:val="24"/>
              <w:lang w:eastAsia="ja-JP"/>
            </w:rPr>
          </w:pPr>
          <w:r>
            <w:rPr>
              <w:noProof/>
            </w:rPr>
            <w:t>Install the Perforce Eclipse Plug-In</w:t>
          </w:r>
          <w:r>
            <w:rPr>
              <w:noProof/>
            </w:rPr>
            <w:tab/>
          </w:r>
          <w:r>
            <w:rPr>
              <w:noProof/>
            </w:rPr>
            <w:fldChar w:fldCharType="begin"/>
          </w:r>
          <w:r>
            <w:rPr>
              <w:noProof/>
            </w:rPr>
            <w:instrText xml:space="preserve"> PAGEREF _Toc282435284 \h </w:instrText>
          </w:r>
          <w:r>
            <w:rPr>
              <w:noProof/>
            </w:rPr>
          </w:r>
          <w:r>
            <w:rPr>
              <w:noProof/>
            </w:rPr>
            <w:fldChar w:fldCharType="separate"/>
          </w:r>
          <w:r>
            <w:rPr>
              <w:noProof/>
            </w:rPr>
            <w:t>13</w:t>
          </w:r>
          <w:r>
            <w:rPr>
              <w:noProof/>
            </w:rPr>
            <w:fldChar w:fldCharType="end"/>
          </w:r>
        </w:p>
        <w:p w14:paraId="34B4B190" w14:textId="77777777" w:rsidR="00B519E4" w:rsidRDefault="00B519E4">
          <w:pPr>
            <w:pStyle w:val="TOC3"/>
            <w:tabs>
              <w:tab w:val="right" w:pos="10070"/>
            </w:tabs>
            <w:rPr>
              <w:rFonts w:eastAsiaTheme="minorEastAsia" w:cstheme="minorBidi"/>
              <w:smallCaps w:val="0"/>
              <w:noProof/>
              <w:sz w:val="24"/>
              <w:szCs w:val="24"/>
              <w:lang w:eastAsia="ja-JP"/>
            </w:rPr>
          </w:pPr>
          <w:r>
            <w:rPr>
              <w:noProof/>
            </w:rPr>
            <w:t>Install the TestNG Eclipse plug-in</w:t>
          </w:r>
          <w:r>
            <w:rPr>
              <w:noProof/>
            </w:rPr>
            <w:tab/>
          </w:r>
          <w:r>
            <w:rPr>
              <w:noProof/>
            </w:rPr>
            <w:fldChar w:fldCharType="begin"/>
          </w:r>
          <w:r>
            <w:rPr>
              <w:noProof/>
            </w:rPr>
            <w:instrText xml:space="preserve"> PAGEREF _Toc282435285 \h </w:instrText>
          </w:r>
          <w:r>
            <w:rPr>
              <w:noProof/>
            </w:rPr>
          </w:r>
          <w:r>
            <w:rPr>
              <w:noProof/>
            </w:rPr>
            <w:fldChar w:fldCharType="separate"/>
          </w:r>
          <w:r>
            <w:rPr>
              <w:noProof/>
            </w:rPr>
            <w:t>14</w:t>
          </w:r>
          <w:r>
            <w:rPr>
              <w:noProof/>
            </w:rPr>
            <w:fldChar w:fldCharType="end"/>
          </w:r>
        </w:p>
        <w:p w14:paraId="130CBA41" w14:textId="77777777" w:rsidR="00B519E4" w:rsidRDefault="00B519E4">
          <w:pPr>
            <w:pStyle w:val="TOC3"/>
            <w:tabs>
              <w:tab w:val="right" w:pos="10070"/>
            </w:tabs>
            <w:rPr>
              <w:rFonts w:eastAsiaTheme="minorEastAsia" w:cstheme="minorBidi"/>
              <w:smallCaps w:val="0"/>
              <w:noProof/>
              <w:sz w:val="24"/>
              <w:szCs w:val="24"/>
              <w:lang w:eastAsia="ja-JP"/>
            </w:rPr>
          </w:pPr>
          <w:r>
            <w:rPr>
              <w:noProof/>
            </w:rPr>
            <w:t>Install the Maven Eclipse m2eclipse Plugin</w:t>
          </w:r>
          <w:r>
            <w:rPr>
              <w:noProof/>
            </w:rPr>
            <w:tab/>
          </w:r>
          <w:r>
            <w:rPr>
              <w:noProof/>
            </w:rPr>
            <w:fldChar w:fldCharType="begin"/>
          </w:r>
          <w:r>
            <w:rPr>
              <w:noProof/>
            </w:rPr>
            <w:instrText xml:space="preserve"> PAGEREF _Toc282435286 \h </w:instrText>
          </w:r>
          <w:r>
            <w:rPr>
              <w:noProof/>
            </w:rPr>
          </w:r>
          <w:r>
            <w:rPr>
              <w:noProof/>
            </w:rPr>
            <w:fldChar w:fldCharType="separate"/>
          </w:r>
          <w:r>
            <w:rPr>
              <w:noProof/>
            </w:rPr>
            <w:t>15</w:t>
          </w:r>
          <w:r>
            <w:rPr>
              <w:noProof/>
            </w:rPr>
            <w:fldChar w:fldCharType="end"/>
          </w:r>
        </w:p>
        <w:p w14:paraId="6A521A64"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Configure Eclipse</w:t>
          </w:r>
          <w:r>
            <w:rPr>
              <w:noProof/>
            </w:rPr>
            <w:tab/>
          </w:r>
          <w:r>
            <w:rPr>
              <w:noProof/>
            </w:rPr>
            <w:fldChar w:fldCharType="begin"/>
          </w:r>
          <w:r>
            <w:rPr>
              <w:noProof/>
            </w:rPr>
            <w:instrText xml:space="preserve"> PAGEREF _Toc282435287 \h </w:instrText>
          </w:r>
          <w:r>
            <w:rPr>
              <w:noProof/>
            </w:rPr>
          </w:r>
          <w:r>
            <w:rPr>
              <w:noProof/>
            </w:rPr>
            <w:fldChar w:fldCharType="separate"/>
          </w:r>
          <w:r>
            <w:rPr>
              <w:noProof/>
            </w:rPr>
            <w:t>15</w:t>
          </w:r>
          <w:r>
            <w:rPr>
              <w:noProof/>
            </w:rPr>
            <w:fldChar w:fldCharType="end"/>
          </w:r>
        </w:p>
        <w:p w14:paraId="6ACB52CE" w14:textId="77777777" w:rsidR="00B519E4" w:rsidRDefault="00B519E4">
          <w:pPr>
            <w:pStyle w:val="TOC1"/>
            <w:rPr>
              <w:rFonts w:eastAsiaTheme="minorEastAsia" w:cstheme="minorBidi"/>
              <w:b w:val="0"/>
              <w:caps w:val="0"/>
              <w:noProof/>
              <w:sz w:val="24"/>
              <w:szCs w:val="24"/>
              <w:u w:val="none"/>
              <w:lang w:eastAsia="ja-JP"/>
            </w:rPr>
          </w:pPr>
          <w:r>
            <w:rPr>
              <w:noProof/>
            </w:rPr>
            <w:t>Sync with ATF Projects in Perforce</w:t>
          </w:r>
          <w:r>
            <w:rPr>
              <w:noProof/>
            </w:rPr>
            <w:tab/>
          </w:r>
          <w:r>
            <w:rPr>
              <w:noProof/>
            </w:rPr>
            <w:fldChar w:fldCharType="begin"/>
          </w:r>
          <w:r>
            <w:rPr>
              <w:noProof/>
            </w:rPr>
            <w:instrText xml:space="preserve"> PAGEREF _Toc282435288 \h </w:instrText>
          </w:r>
          <w:r>
            <w:rPr>
              <w:noProof/>
            </w:rPr>
          </w:r>
          <w:r>
            <w:rPr>
              <w:noProof/>
            </w:rPr>
            <w:fldChar w:fldCharType="separate"/>
          </w:r>
          <w:r>
            <w:rPr>
              <w:noProof/>
            </w:rPr>
            <w:t>24</w:t>
          </w:r>
          <w:r>
            <w:rPr>
              <w:noProof/>
            </w:rPr>
            <w:fldChar w:fldCharType="end"/>
          </w:r>
        </w:p>
        <w:p w14:paraId="153498EE"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Add projects to Perforce</w:t>
          </w:r>
          <w:r>
            <w:rPr>
              <w:noProof/>
            </w:rPr>
            <w:tab/>
          </w:r>
          <w:r>
            <w:rPr>
              <w:noProof/>
            </w:rPr>
            <w:fldChar w:fldCharType="begin"/>
          </w:r>
          <w:r>
            <w:rPr>
              <w:noProof/>
            </w:rPr>
            <w:instrText xml:space="preserve"> PAGEREF _Toc282435289 \h </w:instrText>
          </w:r>
          <w:r>
            <w:rPr>
              <w:noProof/>
            </w:rPr>
          </w:r>
          <w:r>
            <w:rPr>
              <w:noProof/>
            </w:rPr>
            <w:fldChar w:fldCharType="separate"/>
          </w:r>
          <w:r>
            <w:rPr>
              <w:noProof/>
            </w:rPr>
            <w:t>24</w:t>
          </w:r>
          <w:r>
            <w:rPr>
              <w:noProof/>
            </w:rPr>
            <w:fldChar w:fldCharType="end"/>
          </w:r>
        </w:p>
        <w:p w14:paraId="1DDBB21D"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Build Projects for First Time</w:t>
          </w:r>
          <w:r>
            <w:rPr>
              <w:noProof/>
            </w:rPr>
            <w:tab/>
          </w:r>
          <w:r>
            <w:rPr>
              <w:noProof/>
            </w:rPr>
            <w:fldChar w:fldCharType="begin"/>
          </w:r>
          <w:r>
            <w:rPr>
              <w:noProof/>
            </w:rPr>
            <w:instrText xml:space="preserve"> PAGEREF _Toc282435290 \h </w:instrText>
          </w:r>
          <w:r>
            <w:rPr>
              <w:noProof/>
            </w:rPr>
          </w:r>
          <w:r>
            <w:rPr>
              <w:noProof/>
            </w:rPr>
            <w:fldChar w:fldCharType="separate"/>
          </w:r>
          <w:r>
            <w:rPr>
              <w:noProof/>
            </w:rPr>
            <w:t>28</w:t>
          </w:r>
          <w:r>
            <w:rPr>
              <w:noProof/>
            </w:rPr>
            <w:fldChar w:fldCharType="end"/>
          </w:r>
        </w:p>
        <w:p w14:paraId="104CB93C" w14:textId="77777777" w:rsidR="00B519E4" w:rsidRDefault="00B519E4">
          <w:pPr>
            <w:pStyle w:val="TOC1"/>
            <w:rPr>
              <w:rFonts w:eastAsiaTheme="minorEastAsia" w:cstheme="minorBidi"/>
              <w:b w:val="0"/>
              <w:caps w:val="0"/>
              <w:noProof/>
              <w:sz w:val="24"/>
              <w:szCs w:val="24"/>
              <w:u w:val="none"/>
              <w:lang w:eastAsia="ja-JP"/>
            </w:rPr>
          </w:pPr>
          <w:r>
            <w:rPr>
              <w:noProof/>
            </w:rPr>
            <w:t>Additional Eclipse Information:</w:t>
          </w:r>
          <w:r>
            <w:rPr>
              <w:noProof/>
            </w:rPr>
            <w:tab/>
          </w:r>
          <w:r>
            <w:rPr>
              <w:noProof/>
            </w:rPr>
            <w:fldChar w:fldCharType="begin"/>
          </w:r>
          <w:r>
            <w:rPr>
              <w:noProof/>
            </w:rPr>
            <w:instrText xml:space="preserve"> PAGEREF _Toc282435291 \h </w:instrText>
          </w:r>
          <w:r>
            <w:rPr>
              <w:noProof/>
            </w:rPr>
          </w:r>
          <w:r>
            <w:rPr>
              <w:noProof/>
            </w:rPr>
            <w:fldChar w:fldCharType="separate"/>
          </w:r>
          <w:r>
            <w:rPr>
              <w:noProof/>
            </w:rPr>
            <w:t>30</w:t>
          </w:r>
          <w:r>
            <w:rPr>
              <w:noProof/>
            </w:rPr>
            <w:fldChar w:fldCharType="end"/>
          </w:r>
        </w:p>
        <w:p w14:paraId="6A6AFD33"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Hints and tips:</w:t>
          </w:r>
          <w:r>
            <w:rPr>
              <w:noProof/>
            </w:rPr>
            <w:tab/>
          </w:r>
          <w:r>
            <w:rPr>
              <w:noProof/>
            </w:rPr>
            <w:fldChar w:fldCharType="begin"/>
          </w:r>
          <w:r>
            <w:rPr>
              <w:noProof/>
            </w:rPr>
            <w:instrText xml:space="preserve"> PAGEREF _Toc282435292 \h </w:instrText>
          </w:r>
          <w:r>
            <w:rPr>
              <w:noProof/>
            </w:rPr>
          </w:r>
          <w:r>
            <w:rPr>
              <w:noProof/>
            </w:rPr>
            <w:fldChar w:fldCharType="separate"/>
          </w:r>
          <w:r>
            <w:rPr>
              <w:noProof/>
            </w:rPr>
            <w:t>30</w:t>
          </w:r>
          <w:r>
            <w:rPr>
              <w:noProof/>
            </w:rPr>
            <w:fldChar w:fldCharType="end"/>
          </w:r>
        </w:p>
        <w:p w14:paraId="25807588"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Possible Errors</w:t>
          </w:r>
          <w:r>
            <w:rPr>
              <w:noProof/>
            </w:rPr>
            <w:tab/>
          </w:r>
          <w:r>
            <w:rPr>
              <w:noProof/>
            </w:rPr>
            <w:fldChar w:fldCharType="begin"/>
          </w:r>
          <w:r>
            <w:rPr>
              <w:noProof/>
            </w:rPr>
            <w:instrText xml:space="preserve"> PAGEREF _Toc282435293 \h </w:instrText>
          </w:r>
          <w:r>
            <w:rPr>
              <w:noProof/>
            </w:rPr>
          </w:r>
          <w:r>
            <w:rPr>
              <w:noProof/>
            </w:rPr>
            <w:fldChar w:fldCharType="separate"/>
          </w:r>
          <w:r>
            <w:rPr>
              <w:noProof/>
            </w:rPr>
            <w:t>32</w:t>
          </w:r>
          <w:r>
            <w:rPr>
              <w:noProof/>
            </w:rPr>
            <w:fldChar w:fldCharType="end"/>
          </w:r>
        </w:p>
        <w:p w14:paraId="4C299A61" w14:textId="77777777" w:rsidR="00B519E4" w:rsidRDefault="00B519E4">
          <w:pPr>
            <w:pStyle w:val="TOC3"/>
            <w:tabs>
              <w:tab w:val="right" w:pos="10070"/>
            </w:tabs>
            <w:rPr>
              <w:rFonts w:eastAsiaTheme="minorEastAsia" w:cstheme="minorBidi"/>
              <w:smallCaps w:val="0"/>
              <w:noProof/>
              <w:sz w:val="24"/>
              <w:szCs w:val="24"/>
              <w:lang w:eastAsia="ja-JP"/>
            </w:rPr>
          </w:pPr>
          <w:r>
            <w:rPr>
              <w:noProof/>
            </w:rPr>
            <w:t>Error: “Eclipse is running in a JRE, but a JDK is required.”</w:t>
          </w:r>
          <w:r>
            <w:rPr>
              <w:noProof/>
            </w:rPr>
            <w:tab/>
          </w:r>
          <w:r>
            <w:rPr>
              <w:noProof/>
            </w:rPr>
            <w:fldChar w:fldCharType="begin"/>
          </w:r>
          <w:r>
            <w:rPr>
              <w:noProof/>
            </w:rPr>
            <w:instrText xml:space="preserve"> PAGEREF _Toc282435294 \h </w:instrText>
          </w:r>
          <w:r>
            <w:rPr>
              <w:noProof/>
            </w:rPr>
          </w:r>
          <w:r>
            <w:rPr>
              <w:noProof/>
            </w:rPr>
            <w:fldChar w:fldCharType="separate"/>
          </w:r>
          <w:r>
            <w:rPr>
              <w:noProof/>
            </w:rPr>
            <w:t>32</w:t>
          </w:r>
          <w:r>
            <w:rPr>
              <w:noProof/>
            </w:rPr>
            <w:fldChar w:fldCharType="end"/>
          </w:r>
        </w:p>
        <w:p w14:paraId="73144903" w14:textId="77777777" w:rsidR="00B519E4" w:rsidRDefault="00B519E4">
          <w:pPr>
            <w:pStyle w:val="TOC3"/>
            <w:tabs>
              <w:tab w:val="right" w:pos="10070"/>
            </w:tabs>
            <w:rPr>
              <w:rFonts w:eastAsiaTheme="minorEastAsia" w:cstheme="minorBidi"/>
              <w:smallCaps w:val="0"/>
              <w:noProof/>
              <w:sz w:val="24"/>
              <w:szCs w:val="24"/>
              <w:lang w:eastAsia="ja-JP"/>
            </w:rPr>
          </w:pPr>
          <w:r>
            <w:rPr>
              <w:noProof/>
            </w:rPr>
            <w:t>Error message: “Wrong Compiler version” or “Can’t find Compiler Version xxx.”</w:t>
          </w:r>
          <w:r>
            <w:rPr>
              <w:noProof/>
            </w:rPr>
            <w:tab/>
          </w:r>
          <w:r>
            <w:rPr>
              <w:noProof/>
            </w:rPr>
            <w:fldChar w:fldCharType="begin"/>
          </w:r>
          <w:r>
            <w:rPr>
              <w:noProof/>
            </w:rPr>
            <w:instrText xml:space="preserve"> PAGEREF _Toc282435295 \h </w:instrText>
          </w:r>
          <w:r>
            <w:rPr>
              <w:noProof/>
            </w:rPr>
          </w:r>
          <w:r>
            <w:rPr>
              <w:noProof/>
            </w:rPr>
            <w:fldChar w:fldCharType="separate"/>
          </w:r>
          <w:r>
            <w:rPr>
              <w:noProof/>
            </w:rPr>
            <w:t>33</w:t>
          </w:r>
          <w:r>
            <w:rPr>
              <w:noProof/>
            </w:rPr>
            <w:fldChar w:fldCharType="end"/>
          </w:r>
        </w:p>
        <w:p w14:paraId="6C41E6C2" w14:textId="77777777" w:rsidR="00B519E4" w:rsidRDefault="00B519E4">
          <w:pPr>
            <w:pStyle w:val="TOC3"/>
            <w:tabs>
              <w:tab w:val="right" w:pos="10070"/>
            </w:tabs>
            <w:rPr>
              <w:rFonts w:eastAsiaTheme="minorEastAsia" w:cstheme="minorBidi"/>
              <w:smallCaps w:val="0"/>
              <w:noProof/>
              <w:sz w:val="24"/>
              <w:szCs w:val="24"/>
              <w:lang w:eastAsia="ja-JP"/>
            </w:rPr>
          </w:pPr>
          <w:r>
            <w:rPr>
              <w:noProof/>
            </w:rPr>
            <w:t>Error message: “TestNG class not found.”</w:t>
          </w:r>
          <w:r>
            <w:rPr>
              <w:noProof/>
            </w:rPr>
            <w:tab/>
          </w:r>
          <w:r>
            <w:rPr>
              <w:noProof/>
            </w:rPr>
            <w:fldChar w:fldCharType="begin"/>
          </w:r>
          <w:r>
            <w:rPr>
              <w:noProof/>
            </w:rPr>
            <w:instrText xml:space="preserve"> PAGEREF _Toc282435296 \h </w:instrText>
          </w:r>
          <w:r>
            <w:rPr>
              <w:noProof/>
            </w:rPr>
          </w:r>
          <w:r>
            <w:rPr>
              <w:noProof/>
            </w:rPr>
            <w:fldChar w:fldCharType="separate"/>
          </w:r>
          <w:r>
            <w:rPr>
              <w:noProof/>
            </w:rPr>
            <w:t>34</w:t>
          </w:r>
          <w:r>
            <w:rPr>
              <w:noProof/>
            </w:rPr>
            <w:fldChar w:fldCharType="end"/>
          </w:r>
        </w:p>
        <w:p w14:paraId="373E8542" w14:textId="77777777" w:rsidR="00B519E4" w:rsidRDefault="00B519E4">
          <w:pPr>
            <w:pStyle w:val="TOC1"/>
            <w:rPr>
              <w:rFonts w:eastAsiaTheme="minorEastAsia" w:cstheme="minorBidi"/>
              <w:b w:val="0"/>
              <w:caps w:val="0"/>
              <w:noProof/>
              <w:sz w:val="24"/>
              <w:szCs w:val="24"/>
              <w:u w:val="none"/>
              <w:lang w:eastAsia="ja-JP"/>
            </w:rPr>
          </w:pPr>
          <w:r>
            <w:rPr>
              <w:noProof/>
            </w:rPr>
            <w:t>Environmental - Variables &amp; Miscellaneous Tips</w:t>
          </w:r>
          <w:r>
            <w:rPr>
              <w:noProof/>
            </w:rPr>
            <w:tab/>
          </w:r>
          <w:r>
            <w:rPr>
              <w:noProof/>
            </w:rPr>
            <w:fldChar w:fldCharType="begin"/>
          </w:r>
          <w:r>
            <w:rPr>
              <w:noProof/>
            </w:rPr>
            <w:instrText xml:space="preserve"> PAGEREF _Toc282435297 \h </w:instrText>
          </w:r>
          <w:r>
            <w:rPr>
              <w:noProof/>
            </w:rPr>
          </w:r>
          <w:r>
            <w:rPr>
              <w:noProof/>
            </w:rPr>
            <w:fldChar w:fldCharType="separate"/>
          </w:r>
          <w:r>
            <w:rPr>
              <w:noProof/>
            </w:rPr>
            <w:t>34</w:t>
          </w:r>
          <w:r>
            <w:rPr>
              <w:noProof/>
            </w:rPr>
            <w:fldChar w:fldCharType="end"/>
          </w:r>
        </w:p>
        <w:p w14:paraId="748AF44A"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Web Browsers</w:t>
          </w:r>
          <w:r>
            <w:rPr>
              <w:noProof/>
            </w:rPr>
            <w:tab/>
          </w:r>
          <w:r>
            <w:rPr>
              <w:noProof/>
            </w:rPr>
            <w:fldChar w:fldCharType="begin"/>
          </w:r>
          <w:r>
            <w:rPr>
              <w:noProof/>
            </w:rPr>
            <w:instrText xml:space="preserve"> PAGEREF _Toc282435298 \h </w:instrText>
          </w:r>
          <w:r>
            <w:rPr>
              <w:noProof/>
            </w:rPr>
          </w:r>
          <w:r>
            <w:rPr>
              <w:noProof/>
            </w:rPr>
            <w:fldChar w:fldCharType="separate"/>
          </w:r>
          <w:r>
            <w:rPr>
              <w:noProof/>
            </w:rPr>
            <w:t>34</w:t>
          </w:r>
          <w:r>
            <w:rPr>
              <w:noProof/>
            </w:rPr>
            <w:fldChar w:fldCharType="end"/>
          </w:r>
        </w:p>
        <w:p w14:paraId="11CAA762" w14:textId="77777777" w:rsidR="00B519E4" w:rsidRDefault="00B519E4">
          <w:pPr>
            <w:pStyle w:val="TOC3"/>
            <w:tabs>
              <w:tab w:val="right" w:pos="10070"/>
            </w:tabs>
            <w:rPr>
              <w:rFonts w:eastAsiaTheme="minorEastAsia" w:cstheme="minorBidi"/>
              <w:smallCaps w:val="0"/>
              <w:noProof/>
              <w:sz w:val="24"/>
              <w:szCs w:val="24"/>
              <w:lang w:eastAsia="ja-JP"/>
            </w:rPr>
          </w:pPr>
          <w:r>
            <w:rPr>
              <w:noProof/>
            </w:rPr>
            <w:t>To Enable Developer tools in Chrome:</w:t>
          </w:r>
          <w:r>
            <w:rPr>
              <w:noProof/>
            </w:rPr>
            <w:tab/>
          </w:r>
          <w:r>
            <w:rPr>
              <w:noProof/>
            </w:rPr>
            <w:fldChar w:fldCharType="begin"/>
          </w:r>
          <w:r>
            <w:rPr>
              <w:noProof/>
            </w:rPr>
            <w:instrText xml:space="preserve"> PAGEREF _Toc282435299 \h </w:instrText>
          </w:r>
          <w:r>
            <w:rPr>
              <w:noProof/>
            </w:rPr>
          </w:r>
          <w:r>
            <w:rPr>
              <w:noProof/>
            </w:rPr>
            <w:fldChar w:fldCharType="separate"/>
          </w:r>
          <w:r>
            <w:rPr>
              <w:noProof/>
            </w:rPr>
            <w:t>35</w:t>
          </w:r>
          <w:r>
            <w:rPr>
              <w:noProof/>
            </w:rPr>
            <w:fldChar w:fldCharType="end"/>
          </w:r>
        </w:p>
        <w:p w14:paraId="26840EAE" w14:textId="77777777" w:rsidR="00B519E4" w:rsidRDefault="00B519E4">
          <w:pPr>
            <w:pStyle w:val="TOC3"/>
            <w:tabs>
              <w:tab w:val="right" w:pos="10070"/>
            </w:tabs>
            <w:rPr>
              <w:rFonts w:eastAsiaTheme="minorEastAsia" w:cstheme="minorBidi"/>
              <w:smallCaps w:val="0"/>
              <w:noProof/>
              <w:sz w:val="24"/>
              <w:szCs w:val="24"/>
              <w:lang w:eastAsia="ja-JP"/>
            </w:rPr>
          </w:pPr>
          <w:r>
            <w:rPr>
              <w:noProof/>
            </w:rPr>
            <w:t>Add Browsers Directories to System Environment Path</w:t>
          </w:r>
          <w:r>
            <w:rPr>
              <w:noProof/>
            </w:rPr>
            <w:tab/>
          </w:r>
          <w:r>
            <w:rPr>
              <w:noProof/>
            </w:rPr>
            <w:fldChar w:fldCharType="begin"/>
          </w:r>
          <w:r>
            <w:rPr>
              <w:noProof/>
            </w:rPr>
            <w:instrText xml:space="preserve"> PAGEREF _Toc282435300 \h </w:instrText>
          </w:r>
          <w:r>
            <w:rPr>
              <w:noProof/>
            </w:rPr>
          </w:r>
          <w:r>
            <w:rPr>
              <w:noProof/>
            </w:rPr>
            <w:fldChar w:fldCharType="separate"/>
          </w:r>
          <w:r>
            <w:rPr>
              <w:noProof/>
            </w:rPr>
            <w:t>35</w:t>
          </w:r>
          <w:r>
            <w:rPr>
              <w:noProof/>
            </w:rPr>
            <w:fldChar w:fldCharType="end"/>
          </w:r>
        </w:p>
        <w:p w14:paraId="3333E5E7" w14:textId="77777777" w:rsidR="00B519E4" w:rsidRDefault="00B519E4">
          <w:pPr>
            <w:pStyle w:val="TOC3"/>
            <w:tabs>
              <w:tab w:val="right" w:pos="10070"/>
            </w:tabs>
            <w:rPr>
              <w:rFonts w:eastAsiaTheme="minorEastAsia" w:cstheme="minorBidi"/>
              <w:smallCaps w:val="0"/>
              <w:noProof/>
              <w:sz w:val="24"/>
              <w:szCs w:val="24"/>
              <w:lang w:eastAsia="ja-JP"/>
            </w:rPr>
          </w:pPr>
          <w:r>
            <w:rPr>
              <w:noProof/>
            </w:rPr>
            <w:t>Chrome Browser Launch Security Issue</w:t>
          </w:r>
          <w:r>
            <w:rPr>
              <w:noProof/>
            </w:rPr>
            <w:tab/>
          </w:r>
          <w:r>
            <w:rPr>
              <w:noProof/>
            </w:rPr>
            <w:fldChar w:fldCharType="begin"/>
          </w:r>
          <w:r>
            <w:rPr>
              <w:noProof/>
            </w:rPr>
            <w:instrText xml:space="preserve"> PAGEREF _Toc282435301 \h </w:instrText>
          </w:r>
          <w:r>
            <w:rPr>
              <w:noProof/>
            </w:rPr>
          </w:r>
          <w:r>
            <w:rPr>
              <w:noProof/>
            </w:rPr>
            <w:fldChar w:fldCharType="separate"/>
          </w:r>
          <w:r>
            <w:rPr>
              <w:noProof/>
            </w:rPr>
            <w:t>35</w:t>
          </w:r>
          <w:r>
            <w:rPr>
              <w:noProof/>
            </w:rPr>
            <w:fldChar w:fldCharType="end"/>
          </w:r>
        </w:p>
        <w:p w14:paraId="6907ADB3" w14:textId="77777777" w:rsidR="00B519E4" w:rsidRDefault="00B519E4">
          <w:pPr>
            <w:pStyle w:val="TOC2"/>
            <w:tabs>
              <w:tab w:val="right" w:pos="10070"/>
            </w:tabs>
            <w:rPr>
              <w:rFonts w:eastAsiaTheme="minorEastAsia" w:cstheme="minorBidi"/>
              <w:b w:val="0"/>
              <w:smallCaps w:val="0"/>
              <w:noProof/>
              <w:sz w:val="24"/>
              <w:szCs w:val="24"/>
              <w:lang w:eastAsia="ja-JP"/>
            </w:rPr>
          </w:pPr>
          <w:r>
            <w:rPr>
              <w:noProof/>
            </w:rPr>
            <w:t>DNS Issues</w:t>
          </w:r>
          <w:r>
            <w:rPr>
              <w:noProof/>
            </w:rPr>
            <w:tab/>
          </w:r>
          <w:r>
            <w:rPr>
              <w:noProof/>
            </w:rPr>
            <w:fldChar w:fldCharType="begin"/>
          </w:r>
          <w:r>
            <w:rPr>
              <w:noProof/>
            </w:rPr>
            <w:instrText xml:space="preserve"> PAGEREF _Toc282435302 \h </w:instrText>
          </w:r>
          <w:r>
            <w:rPr>
              <w:noProof/>
            </w:rPr>
          </w:r>
          <w:r>
            <w:rPr>
              <w:noProof/>
            </w:rPr>
            <w:fldChar w:fldCharType="separate"/>
          </w:r>
          <w:r>
            <w:rPr>
              <w:noProof/>
            </w:rPr>
            <w:t>35</w:t>
          </w:r>
          <w:r>
            <w:rPr>
              <w:noProof/>
            </w:rPr>
            <w:fldChar w:fldCharType="end"/>
          </w:r>
        </w:p>
        <w:p w14:paraId="669FA39C" w14:textId="77777777" w:rsidR="00B519E4" w:rsidRDefault="00B519E4">
          <w:pPr>
            <w:pStyle w:val="TOC3"/>
            <w:tabs>
              <w:tab w:val="right" w:pos="10070"/>
            </w:tabs>
            <w:rPr>
              <w:rFonts w:eastAsiaTheme="minorEastAsia" w:cstheme="minorBidi"/>
              <w:smallCaps w:val="0"/>
              <w:noProof/>
              <w:sz w:val="24"/>
              <w:szCs w:val="24"/>
              <w:lang w:eastAsia="ja-JP"/>
            </w:rPr>
          </w:pPr>
          <w:r>
            <w:rPr>
              <w:noProof/>
            </w:rPr>
            <w:t>Edit Hosts Files</w:t>
          </w:r>
          <w:r>
            <w:rPr>
              <w:noProof/>
            </w:rPr>
            <w:tab/>
          </w:r>
          <w:r>
            <w:rPr>
              <w:noProof/>
            </w:rPr>
            <w:fldChar w:fldCharType="begin"/>
          </w:r>
          <w:r>
            <w:rPr>
              <w:noProof/>
            </w:rPr>
            <w:instrText xml:space="preserve"> PAGEREF _Toc282435303 \h </w:instrText>
          </w:r>
          <w:r>
            <w:rPr>
              <w:noProof/>
            </w:rPr>
          </w:r>
          <w:r>
            <w:rPr>
              <w:noProof/>
            </w:rPr>
            <w:fldChar w:fldCharType="separate"/>
          </w:r>
          <w:r>
            <w:rPr>
              <w:noProof/>
            </w:rPr>
            <w:t>35</w:t>
          </w:r>
          <w:r>
            <w:rPr>
              <w:noProof/>
            </w:rPr>
            <w:fldChar w:fldCharType="end"/>
          </w:r>
        </w:p>
        <w:p w14:paraId="34204F53" w14:textId="77777777" w:rsidR="00AC0FBF" w:rsidRPr="00C16B59" w:rsidRDefault="001C6B49" w:rsidP="00AC0FBF">
          <w:pPr>
            <w:rPr>
              <w:b/>
              <w:bCs/>
              <w:noProof/>
              <w:sz w:val="20"/>
              <w:szCs w:val="20"/>
            </w:rPr>
          </w:pPr>
          <w:r w:rsidRPr="00C16B59">
            <w:rPr>
              <w:b/>
              <w:bCs/>
              <w:noProof/>
              <w:sz w:val="22"/>
              <w:szCs w:val="22"/>
            </w:rPr>
            <w:fldChar w:fldCharType="end"/>
          </w:r>
        </w:p>
      </w:sdtContent>
    </w:sdt>
    <w:bookmarkStart w:id="2" w:name="_Toc282337964" w:displacedByCustomXml="prev"/>
    <w:bookmarkStart w:id="3" w:name="_Toc282338066" w:displacedByCustomXml="prev"/>
    <w:p w14:paraId="30B4EE48" w14:textId="7228D539" w:rsidR="00BF70BC" w:rsidRDefault="00BF70BC" w:rsidP="00AC0FBF">
      <w:pPr>
        <w:pStyle w:val="Heading1"/>
      </w:pPr>
      <w:bookmarkStart w:id="4" w:name="_Toc282435266"/>
      <w:r>
        <w:lastRenderedPageBreak/>
        <w:t>Application Downloads</w:t>
      </w:r>
      <w:bookmarkEnd w:id="4"/>
      <w:bookmarkEnd w:id="3"/>
      <w:bookmarkEnd w:id="2"/>
    </w:p>
    <w:p w14:paraId="700F9AB2" w14:textId="402BDDC3" w:rsidR="008822F8" w:rsidRDefault="008822F8" w:rsidP="001E45AF">
      <w:pPr>
        <w:pStyle w:val="Heading2"/>
      </w:pPr>
      <w:bookmarkStart w:id="5" w:name="_Toc282337965"/>
      <w:bookmarkStart w:id="6" w:name="_Toc282338067"/>
      <w:bookmarkStart w:id="7" w:name="_Toc282435267"/>
      <w:r>
        <w:t>Version Checklist</w:t>
      </w:r>
      <w:bookmarkEnd w:id="5"/>
      <w:bookmarkEnd w:id="6"/>
      <w:bookmarkEnd w:id="7"/>
    </w:p>
    <w:p w14:paraId="55DE81D0" w14:textId="0A98DE84" w:rsidR="008822F8" w:rsidRDefault="008822F8" w:rsidP="008822F8">
      <w:r>
        <w:t>Use this table to identify what versions of the following applications we are currently using.</w:t>
      </w:r>
    </w:p>
    <w:p w14:paraId="2EE6F596" w14:textId="77777777" w:rsidR="008822F8" w:rsidRDefault="008822F8" w:rsidP="008822F8"/>
    <w:tbl>
      <w:tblPr>
        <w:tblStyle w:val="TableGrid"/>
        <w:tblW w:w="0" w:type="auto"/>
        <w:tblLook w:val="04A0" w:firstRow="1" w:lastRow="0" w:firstColumn="1" w:lastColumn="0" w:noHBand="0" w:noVBand="1"/>
      </w:tblPr>
      <w:tblGrid>
        <w:gridCol w:w="5413"/>
        <w:gridCol w:w="4883"/>
      </w:tblGrid>
      <w:tr w:rsidR="008822F8" w:rsidRPr="008822F8" w14:paraId="208E5C5F" w14:textId="77777777" w:rsidTr="008822F8">
        <w:tc>
          <w:tcPr>
            <w:tcW w:w="5413" w:type="dxa"/>
          </w:tcPr>
          <w:p w14:paraId="54AD95DE" w14:textId="6637A3B7" w:rsidR="008822F8" w:rsidRPr="008822F8" w:rsidRDefault="008822F8" w:rsidP="008822F8">
            <w:pPr>
              <w:rPr>
                <w:b/>
              </w:rPr>
            </w:pPr>
            <w:r w:rsidRPr="008822F8">
              <w:rPr>
                <w:b/>
              </w:rPr>
              <w:t>Application</w:t>
            </w:r>
          </w:p>
        </w:tc>
        <w:tc>
          <w:tcPr>
            <w:tcW w:w="4883" w:type="dxa"/>
          </w:tcPr>
          <w:p w14:paraId="225B385F" w14:textId="7F908479" w:rsidR="008822F8" w:rsidRPr="008822F8" w:rsidRDefault="008822F8" w:rsidP="008822F8">
            <w:pPr>
              <w:rPr>
                <w:b/>
              </w:rPr>
            </w:pPr>
            <w:r w:rsidRPr="008822F8">
              <w:rPr>
                <w:b/>
              </w:rPr>
              <w:t>Version</w:t>
            </w:r>
          </w:p>
        </w:tc>
      </w:tr>
      <w:tr w:rsidR="008822F8" w:rsidRPr="008822F8" w14:paraId="2C536AAC" w14:textId="3B619D68" w:rsidTr="008822F8">
        <w:trPr>
          <w:cantSplit/>
          <w:trHeight w:hRule="exact" w:val="576"/>
        </w:trPr>
        <w:tc>
          <w:tcPr>
            <w:tcW w:w="5413" w:type="dxa"/>
          </w:tcPr>
          <w:p w14:paraId="31BFF62A" w14:textId="77777777" w:rsidR="008822F8" w:rsidRPr="008822F8" w:rsidRDefault="008822F8" w:rsidP="008822F8">
            <w:r w:rsidRPr="008822F8">
              <w:t>Java</w:t>
            </w:r>
          </w:p>
        </w:tc>
        <w:tc>
          <w:tcPr>
            <w:tcW w:w="4883" w:type="dxa"/>
          </w:tcPr>
          <w:p w14:paraId="2AE0643E" w14:textId="77777777" w:rsidR="008822F8" w:rsidRPr="008822F8" w:rsidRDefault="008822F8" w:rsidP="008822F8"/>
        </w:tc>
      </w:tr>
      <w:tr w:rsidR="008822F8" w:rsidRPr="008822F8" w14:paraId="2A2C1826" w14:textId="7D72609B" w:rsidTr="008822F8">
        <w:trPr>
          <w:cantSplit/>
          <w:trHeight w:hRule="exact" w:val="576"/>
        </w:trPr>
        <w:tc>
          <w:tcPr>
            <w:tcW w:w="5413" w:type="dxa"/>
          </w:tcPr>
          <w:p w14:paraId="173011EB" w14:textId="77777777" w:rsidR="008822F8" w:rsidRPr="008822F8" w:rsidRDefault="008822F8" w:rsidP="008822F8">
            <w:r w:rsidRPr="008822F8">
              <w:t>Apache Maven</w:t>
            </w:r>
          </w:p>
        </w:tc>
        <w:tc>
          <w:tcPr>
            <w:tcW w:w="4883" w:type="dxa"/>
          </w:tcPr>
          <w:p w14:paraId="27F12275" w14:textId="77777777" w:rsidR="008822F8" w:rsidRPr="008822F8" w:rsidRDefault="008822F8" w:rsidP="008822F8"/>
        </w:tc>
      </w:tr>
      <w:tr w:rsidR="008822F8" w:rsidRPr="008822F8" w14:paraId="410F22D1" w14:textId="68C397A0" w:rsidTr="008822F8">
        <w:trPr>
          <w:cantSplit/>
          <w:trHeight w:hRule="exact" w:val="576"/>
        </w:trPr>
        <w:tc>
          <w:tcPr>
            <w:tcW w:w="5413" w:type="dxa"/>
          </w:tcPr>
          <w:p w14:paraId="78A730FC" w14:textId="77777777" w:rsidR="008822F8" w:rsidRPr="008822F8" w:rsidRDefault="008822F8" w:rsidP="008822F8">
            <w:r w:rsidRPr="008822F8">
              <w:t>Eclipse IDE</w:t>
            </w:r>
          </w:p>
        </w:tc>
        <w:tc>
          <w:tcPr>
            <w:tcW w:w="4883" w:type="dxa"/>
          </w:tcPr>
          <w:p w14:paraId="329CCD03" w14:textId="77777777" w:rsidR="008822F8" w:rsidRPr="008822F8" w:rsidRDefault="008822F8" w:rsidP="008822F8"/>
        </w:tc>
      </w:tr>
      <w:tr w:rsidR="008822F8" w:rsidRPr="008822F8" w14:paraId="26125335" w14:textId="4471B78B" w:rsidTr="008822F8">
        <w:trPr>
          <w:cantSplit/>
          <w:trHeight w:hRule="exact" w:val="576"/>
        </w:trPr>
        <w:tc>
          <w:tcPr>
            <w:tcW w:w="5413" w:type="dxa"/>
          </w:tcPr>
          <w:p w14:paraId="7CB77BB9" w14:textId="44D13913" w:rsidR="008822F8" w:rsidRPr="008822F8" w:rsidRDefault="00C33803" w:rsidP="008822F8">
            <w:r>
              <w:t>Git</w:t>
            </w:r>
          </w:p>
        </w:tc>
        <w:tc>
          <w:tcPr>
            <w:tcW w:w="4883" w:type="dxa"/>
          </w:tcPr>
          <w:p w14:paraId="599B25F6" w14:textId="77777777" w:rsidR="008822F8" w:rsidRPr="008822F8" w:rsidRDefault="008822F8" w:rsidP="008822F8"/>
        </w:tc>
      </w:tr>
      <w:tr w:rsidR="008822F8" w:rsidRPr="008822F8" w14:paraId="5CDDFD42" w14:textId="300C3FBC" w:rsidTr="008822F8">
        <w:trPr>
          <w:cantSplit/>
          <w:trHeight w:hRule="exact" w:val="576"/>
        </w:trPr>
        <w:tc>
          <w:tcPr>
            <w:tcW w:w="5413" w:type="dxa"/>
          </w:tcPr>
          <w:p w14:paraId="280EDA6B" w14:textId="77777777" w:rsidR="008822F8" w:rsidRPr="008822F8" w:rsidRDefault="008822F8" w:rsidP="008822F8">
            <w:r w:rsidRPr="008822F8">
              <w:t>GnuWin wGet</w:t>
            </w:r>
          </w:p>
        </w:tc>
        <w:tc>
          <w:tcPr>
            <w:tcW w:w="4883" w:type="dxa"/>
          </w:tcPr>
          <w:p w14:paraId="60F5E251" w14:textId="77777777" w:rsidR="008822F8" w:rsidRPr="008822F8" w:rsidRDefault="008822F8" w:rsidP="008822F8"/>
        </w:tc>
      </w:tr>
      <w:tr w:rsidR="008822F8" w:rsidRPr="008822F8" w14:paraId="158F7CC8" w14:textId="77777777" w:rsidTr="008822F8">
        <w:trPr>
          <w:cantSplit/>
          <w:trHeight w:hRule="exact" w:val="576"/>
        </w:trPr>
        <w:tc>
          <w:tcPr>
            <w:tcW w:w="5413" w:type="dxa"/>
          </w:tcPr>
          <w:p w14:paraId="53CE82B1" w14:textId="00ECAB8D" w:rsidR="008822F8" w:rsidRPr="008822F8" w:rsidRDefault="008822F8" w:rsidP="008822F8">
            <w:r w:rsidRPr="008822F8">
              <w:t>Jenkins</w:t>
            </w:r>
          </w:p>
        </w:tc>
        <w:tc>
          <w:tcPr>
            <w:tcW w:w="4883" w:type="dxa"/>
          </w:tcPr>
          <w:p w14:paraId="3478B39E" w14:textId="77777777" w:rsidR="008822F8" w:rsidRPr="008822F8" w:rsidRDefault="008822F8" w:rsidP="008822F8"/>
        </w:tc>
      </w:tr>
      <w:tr w:rsidR="008822F8" w:rsidRPr="008822F8" w14:paraId="632FB5FE" w14:textId="53F82128" w:rsidTr="008822F8">
        <w:trPr>
          <w:cantSplit/>
          <w:trHeight w:hRule="exact" w:val="576"/>
        </w:trPr>
        <w:tc>
          <w:tcPr>
            <w:tcW w:w="5413" w:type="dxa"/>
          </w:tcPr>
          <w:p w14:paraId="4B49A445" w14:textId="051A8A48" w:rsidR="008822F8" w:rsidRPr="008822F8" w:rsidRDefault="008822F8" w:rsidP="008822F8">
            <w:r>
              <w:t>Other</w:t>
            </w:r>
          </w:p>
        </w:tc>
        <w:tc>
          <w:tcPr>
            <w:tcW w:w="4883" w:type="dxa"/>
          </w:tcPr>
          <w:p w14:paraId="711CCC4D" w14:textId="77777777" w:rsidR="008822F8" w:rsidRPr="008822F8" w:rsidRDefault="008822F8" w:rsidP="008822F8"/>
        </w:tc>
      </w:tr>
    </w:tbl>
    <w:p w14:paraId="0F676FD3" w14:textId="77777777" w:rsidR="009C175A" w:rsidRDefault="009C175A" w:rsidP="001E45AF">
      <w:pPr>
        <w:pStyle w:val="Heading2"/>
      </w:pPr>
    </w:p>
    <w:p w14:paraId="583829DA" w14:textId="77777777" w:rsidR="009C175A" w:rsidRDefault="009C175A">
      <w:pPr>
        <w:rPr>
          <w:b/>
          <w:bCs/>
          <w:sz w:val="36"/>
          <w:szCs w:val="36"/>
        </w:rPr>
      </w:pPr>
      <w:r>
        <w:br w:type="page"/>
      </w:r>
    </w:p>
    <w:p w14:paraId="07F51AC8" w14:textId="0E39BDEF" w:rsidR="00BF70BC" w:rsidRDefault="00BF70BC" w:rsidP="001870CC">
      <w:pPr>
        <w:pStyle w:val="Heading2"/>
        <w:keepNext/>
        <w:keepLines/>
      </w:pPr>
      <w:bookmarkStart w:id="8" w:name="_Toc282337966"/>
      <w:bookmarkStart w:id="9" w:name="_Toc282338068"/>
      <w:bookmarkStart w:id="10" w:name="_Toc282435268"/>
      <w:r>
        <w:lastRenderedPageBreak/>
        <w:t>Java</w:t>
      </w:r>
      <w:bookmarkEnd w:id="8"/>
      <w:bookmarkEnd w:id="9"/>
      <w:bookmarkEnd w:id="10"/>
    </w:p>
    <w:p w14:paraId="7B243553" w14:textId="61112805" w:rsidR="001E45AF" w:rsidRDefault="001E45AF" w:rsidP="001870CC">
      <w:pPr>
        <w:pStyle w:val="Heading3"/>
      </w:pPr>
      <w:bookmarkStart w:id="11" w:name="_Toc282337967"/>
      <w:bookmarkStart w:id="12" w:name="_Toc282338069"/>
      <w:bookmarkStart w:id="13" w:name="_Toc282435269"/>
      <w:r>
        <w:t>Download and Install JDK version 1.8.0.xx</w:t>
      </w:r>
      <w:bookmarkEnd w:id="11"/>
      <w:bookmarkEnd w:id="12"/>
      <w:bookmarkEnd w:id="13"/>
    </w:p>
    <w:p w14:paraId="205F46AD" w14:textId="44A3A5EC" w:rsidR="00EC1C31" w:rsidRDefault="00EC1C31" w:rsidP="001870CC">
      <w:pPr>
        <w:keepNext/>
        <w:keepLines/>
        <w:rPr>
          <w:rStyle w:val="Hyperlink"/>
          <w:rFonts w:cs="Arial"/>
        </w:rPr>
      </w:pPr>
      <w:r w:rsidRPr="00EC1C31">
        <w:rPr>
          <w:rFonts w:cs="Arial"/>
        </w:rPr>
        <w:t>Latest JDK</w:t>
      </w:r>
      <w:r w:rsidR="008822F8">
        <w:rPr>
          <w:rFonts w:cs="Arial"/>
        </w:rPr>
        <w:tab/>
      </w:r>
      <w:hyperlink r:id="rId9" w:history="1">
        <w:r w:rsidRPr="00EC1C31">
          <w:rPr>
            <w:rStyle w:val="Hyperlink"/>
            <w:rFonts w:cs="Arial"/>
          </w:rPr>
          <w:t>http://www.oracle.com/technetwork/java/javase/downloads/index.html</w:t>
        </w:r>
      </w:hyperlink>
    </w:p>
    <w:p w14:paraId="3F0288D5" w14:textId="77777777" w:rsidR="008822F8" w:rsidRPr="00EC1C31" w:rsidRDefault="008822F8" w:rsidP="00B96B4E">
      <w:pPr>
        <w:keepNext/>
        <w:keepLines/>
      </w:pPr>
    </w:p>
    <w:p w14:paraId="6A393EF3" w14:textId="4FB94E0B" w:rsidR="00BF70BC" w:rsidRDefault="00BF70BC" w:rsidP="00CC6864">
      <w:pPr>
        <w:keepNext/>
        <w:keepLines/>
        <w:jc w:val="center"/>
      </w:pPr>
      <w:r w:rsidRPr="003254D1">
        <w:rPr>
          <w:rFonts w:ascii="Arial" w:hAnsi="Arial" w:cs="Arial"/>
          <w:noProof/>
          <w:sz w:val="20"/>
          <w:szCs w:val="20"/>
        </w:rPr>
        <w:drawing>
          <wp:inline distT="0" distB="0" distL="0" distR="0" wp14:anchorId="12F3E520" wp14:editId="08EF862A">
            <wp:extent cx="5029200" cy="3757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200" cy="3757395"/>
                    </a:xfrm>
                    <a:prstGeom prst="rect">
                      <a:avLst/>
                    </a:prstGeom>
                  </pic:spPr>
                </pic:pic>
              </a:graphicData>
            </a:graphic>
          </wp:inline>
        </w:drawing>
      </w:r>
    </w:p>
    <w:p w14:paraId="6F036060" w14:textId="77777777" w:rsidR="00C4657B" w:rsidRPr="00BF70BC" w:rsidRDefault="00C4657B" w:rsidP="00CC6864">
      <w:pPr>
        <w:keepNext/>
        <w:keepLines/>
        <w:jc w:val="center"/>
      </w:pPr>
    </w:p>
    <w:p w14:paraId="45D1D632" w14:textId="63E05225" w:rsidR="002A23B6" w:rsidRDefault="00EC1C31" w:rsidP="00BF70BC">
      <w:pPr>
        <w:pStyle w:val="Heading3"/>
      </w:pPr>
      <w:bookmarkStart w:id="14" w:name="_Toc282337968"/>
      <w:bookmarkStart w:id="15" w:name="_Toc282338070"/>
      <w:bookmarkStart w:id="16" w:name="_Toc282435270"/>
      <w:r w:rsidRPr="00EC1C31">
        <w:rPr>
          <w:color w:val="7F7F7F" w:themeColor="text1" w:themeTint="80"/>
        </w:rPr>
        <w:t>Optional</w:t>
      </w:r>
      <w:r>
        <w:t xml:space="preserve"> - </w:t>
      </w:r>
      <w:r w:rsidR="002A23B6">
        <w:t>JDK / JRE version 1.7.0.xx</w:t>
      </w:r>
      <w:bookmarkEnd w:id="14"/>
      <w:bookmarkEnd w:id="15"/>
      <w:bookmarkEnd w:id="16"/>
      <w:r w:rsidR="002A23B6">
        <w:t xml:space="preserve"> </w:t>
      </w:r>
    </w:p>
    <w:p w14:paraId="11466E7F" w14:textId="5B4D0355" w:rsidR="00EC1C31" w:rsidRDefault="00EC1C31" w:rsidP="00EC1C31">
      <w:r>
        <w:t xml:space="preserve">You may also need JDK / JRE version 1.7.0.xx for compatibility issues, but </w:t>
      </w:r>
      <w:r w:rsidRPr="00EC1C31">
        <w:rPr>
          <w:b/>
        </w:rPr>
        <w:t xml:space="preserve">check with your </w:t>
      </w:r>
      <w:r w:rsidR="00C33803">
        <w:rPr>
          <w:b/>
        </w:rPr>
        <w:t>automation lead</w:t>
      </w:r>
      <w:r>
        <w:t xml:space="preserve"> before installing.</w:t>
      </w:r>
    </w:p>
    <w:p w14:paraId="132C3EEA" w14:textId="77777777" w:rsidR="00956AC8" w:rsidRDefault="00956AC8" w:rsidP="00956AC8"/>
    <w:p w14:paraId="473D1513" w14:textId="60CB73A8" w:rsidR="00EC1C31" w:rsidRDefault="00EC1C31" w:rsidP="001870CC">
      <w:pPr>
        <w:pStyle w:val="Heading2"/>
        <w:keepNext/>
        <w:keepLines/>
      </w:pPr>
      <w:bookmarkStart w:id="17" w:name="_Toc282337969"/>
      <w:bookmarkStart w:id="18" w:name="_Toc282338071"/>
      <w:bookmarkStart w:id="19" w:name="_Toc282435271"/>
      <w:r>
        <w:lastRenderedPageBreak/>
        <w:t>Apache Maven</w:t>
      </w:r>
      <w:bookmarkEnd w:id="17"/>
      <w:bookmarkEnd w:id="18"/>
      <w:bookmarkEnd w:id="19"/>
    </w:p>
    <w:p w14:paraId="57794CEE" w14:textId="44C09F6D" w:rsidR="00EC1C31" w:rsidRPr="00EC1C31" w:rsidRDefault="00EC1C31" w:rsidP="001870CC">
      <w:pPr>
        <w:keepNext/>
        <w:keepLines/>
        <w:rPr>
          <w:b/>
        </w:rPr>
      </w:pPr>
      <w:r w:rsidRPr="003254D1">
        <w:t>Latest Apache Maven (Binary zip)</w:t>
      </w:r>
      <w:r w:rsidRPr="00EC1C31">
        <w:tab/>
      </w:r>
      <w:hyperlink r:id="rId11" w:history="1">
        <w:r w:rsidRPr="00EC1C31">
          <w:rPr>
            <w:rStyle w:val="Hyperlink"/>
            <w:rFonts w:cs="Arial"/>
          </w:rPr>
          <w:t>http://maven.apache.org/download.cgi</w:t>
        </w:r>
      </w:hyperlink>
    </w:p>
    <w:p w14:paraId="1A111959" w14:textId="77777777" w:rsidR="008822F8" w:rsidRDefault="008822F8" w:rsidP="001870CC">
      <w:pPr>
        <w:keepNext/>
        <w:keepLines/>
      </w:pPr>
    </w:p>
    <w:p w14:paraId="1D063643" w14:textId="7FEA082D" w:rsidR="008822F8" w:rsidRDefault="008822F8" w:rsidP="00C4657B">
      <w:pPr>
        <w:keepNext/>
        <w:keepLines/>
        <w:jc w:val="center"/>
      </w:pPr>
      <w:r w:rsidRPr="003254D1">
        <w:rPr>
          <w:rFonts w:ascii="Arial" w:hAnsi="Arial" w:cs="Arial"/>
          <w:b/>
          <w:noProof/>
          <w:sz w:val="20"/>
          <w:szCs w:val="20"/>
        </w:rPr>
        <w:drawing>
          <wp:inline distT="0" distB="0" distL="0" distR="0" wp14:anchorId="50489D1C" wp14:editId="65C008AF">
            <wp:extent cx="5029200" cy="3409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3409755"/>
                    </a:xfrm>
                    <a:prstGeom prst="rect">
                      <a:avLst/>
                    </a:prstGeom>
                  </pic:spPr>
                </pic:pic>
              </a:graphicData>
            </a:graphic>
          </wp:inline>
        </w:drawing>
      </w:r>
    </w:p>
    <w:p w14:paraId="125C7465" w14:textId="77777777" w:rsidR="008822F8" w:rsidRDefault="008822F8" w:rsidP="00C4657B">
      <w:pPr>
        <w:keepNext/>
        <w:keepLines/>
        <w:jc w:val="center"/>
      </w:pPr>
    </w:p>
    <w:p w14:paraId="75A89E3D" w14:textId="4D0B1A16" w:rsidR="00EC1C31" w:rsidRDefault="008822F8" w:rsidP="00B96B4E">
      <w:pPr>
        <w:keepLines/>
      </w:pPr>
      <w:r>
        <w:t>We are currently using Maven 3.</w:t>
      </w:r>
      <w:r w:rsidR="006E3575">
        <w:t>2</w:t>
      </w:r>
      <w:r>
        <w:t xml:space="preserve">.1, but </w:t>
      </w:r>
      <w:r w:rsidRPr="008822F8">
        <w:rPr>
          <w:b/>
        </w:rPr>
        <w:t xml:space="preserve">check with your </w:t>
      </w:r>
      <w:r w:rsidR="00C33803">
        <w:rPr>
          <w:b/>
        </w:rPr>
        <w:t>automation lead</w:t>
      </w:r>
      <w:r>
        <w:t xml:space="preserve"> before installing.</w:t>
      </w:r>
    </w:p>
    <w:p w14:paraId="7574F964" w14:textId="77777777" w:rsidR="00EC1C31" w:rsidRDefault="00EC1C31" w:rsidP="00956AC8"/>
    <w:p w14:paraId="10C77005" w14:textId="740CF9E9" w:rsidR="009C175A" w:rsidRDefault="009C175A" w:rsidP="001870CC">
      <w:pPr>
        <w:pStyle w:val="Heading2"/>
        <w:keepNext/>
        <w:keepLines/>
      </w:pPr>
      <w:bookmarkStart w:id="20" w:name="_Toc282337970"/>
      <w:bookmarkStart w:id="21" w:name="_Toc282338072"/>
      <w:bookmarkStart w:id="22" w:name="_Toc282435272"/>
      <w:r>
        <w:lastRenderedPageBreak/>
        <w:t>Eclipse IDE</w:t>
      </w:r>
      <w:bookmarkEnd w:id="20"/>
      <w:bookmarkEnd w:id="21"/>
      <w:bookmarkEnd w:id="22"/>
    </w:p>
    <w:p w14:paraId="23907A60" w14:textId="0981B9F2" w:rsidR="00EC1C31" w:rsidRDefault="00C33803" w:rsidP="001870CC">
      <w:pPr>
        <w:keepNext/>
        <w:keepLines/>
        <w:rPr>
          <w:rStyle w:val="Hyperlink"/>
          <w:rFonts w:cs="Arial"/>
        </w:rPr>
      </w:pPr>
      <w:r>
        <w:t>Download the l</w:t>
      </w:r>
      <w:r w:rsidR="009C175A" w:rsidRPr="009C175A">
        <w:t>atest Eclipse IDE for Java Developers</w:t>
      </w:r>
      <w:r w:rsidR="009C175A">
        <w:tab/>
      </w:r>
      <w:hyperlink r:id="rId13" w:history="1">
        <w:r w:rsidR="009C175A" w:rsidRPr="009C175A">
          <w:rPr>
            <w:rStyle w:val="Hyperlink"/>
            <w:rFonts w:cs="Arial"/>
          </w:rPr>
          <w:t>http://www.eclipse.org/downloads/</w:t>
        </w:r>
      </w:hyperlink>
    </w:p>
    <w:p w14:paraId="05F102DE" w14:textId="77777777" w:rsidR="009C175A" w:rsidRDefault="009C175A" w:rsidP="00B96B4E">
      <w:pPr>
        <w:keepNext/>
        <w:keepLines/>
        <w:rPr>
          <w:rStyle w:val="Hyperlink"/>
          <w:rFonts w:cs="Arial"/>
        </w:rPr>
      </w:pPr>
    </w:p>
    <w:p w14:paraId="0A07A670" w14:textId="60BA9739" w:rsidR="009C175A" w:rsidRDefault="009C175A" w:rsidP="00C4657B">
      <w:pPr>
        <w:keepNext/>
        <w:keepLines/>
        <w:jc w:val="center"/>
      </w:pPr>
      <w:r w:rsidRPr="003254D1">
        <w:rPr>
          <w:rFonts w:ascii="Arial" w:hAnsi="Arial" w:cs="Arial"/>
          <w:noProof/>
          <w:sz w:val="20"/>
          <w:szCs w:val="20"/>
        </w:rPr>
        <w:drawing>
          <wp:inline distT="0" distB="0" distL="0" distR="0" wp14:anchorId="71485546" wp14:editId="109C7F33">
            <wp:extent cx="5029200" cy="34076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3407606"/>
                    </a:xfrm>
                    <a:prstGeom prst="rect">
                      <a:avLst/>
                    </a:prstGeom>
                  </pic:spPr>
                </pic:pic>
              </a:graphicData>
            </a:graphic>
          </wp:inline>
        </w:drawing>
      </w:r>
    </w:p>
    <w:p w14:paraId="17A77276" w14:textId="77777777" w:rsidR="009C175A" w:rsidRDefault="009C175A" w:rsidP="00C4657B">
      <w:pPr>
        <w:jc w:val="center"/>
      </w:pPr>
    </w:p>
    <w:p w14:paraId="66456AF9" w14:textId="75E330E5" w:rsidR="00C33803" w:rsidRDefault="00C33803" w:rsidP="001870CC">
      <w:pPr>
        <w:pStyle w:val="Heading2"/>
        <w:keepNext/>
        <w:keepLines/>
      </w:pPr>
      <w:bookmarkStart w:id="23" w:name="_Toc282337972"/>
      <w:bookmarkStart w:id="24" w:name="_Toc282338074"/>
      <w:bookmarkStart w:id="25" w:name="_Toc282435274"/>
    </w:p>
    <w:p w14:paraId="27D7C631" w14:textId="77777777" w:rsidR="00C33803" w:rsidRDefault="00C33803">
      <w:pPr>
        <w:rPr>
          <w:b/>
          <w:bCs/>
          <w:sz w:val="36"/>
          <w:szCs w:val="36"/>
        </w:rPr>
      </w:pPr>
      <w:r>
        <w:br w:type="page"/>
      </w:r>
    </w:p>
    <w:p w14:paraId="3F614BC9" w14:textId="7F428464" w:rsidR="00C33803" w:rsidRPr="00565D4A" w:rsidRDefault="00071346" w:rsidP="00C33803">
      <w:pPr>
        <w:pStyle w:val="Heading1"/>
        <w:spacing w:before="0" w:beforeAutospacing="0" w:after="0" w:afterAutospacing="0"/>
        <w:rPr>
          <w:rFonts w:cs="Arial"/>
          <w:bCs w:val="0"/>
          <w:color w:val="005985"/>
          <w:sz w:val="36"/>
          <w:szCs w:val="36"/>
        </w:rPr>
      </w:pPr>
      <w:hyperlink r:id="rId15" w:history="1">
        <w:r w:rsidR="00C33803" w:rsidRPr="00565D4A">
          <w:rPr>
            <w:rStyle w:val="Hyperlink"/>
            <w:rFonts w:cs="Arial"/>
            <w:bCs w:val="0"/>
            <w:color w:val="333333"/>
            <w:sz w:val="36"/>
            <w:szCs w:val="36"/>
          </w:rPr>
          <w:t>Git</w:t>
        </w:r>
      </w:hyperlink>
    </w:p>
    <w:p w14:paraId="5954A6FB" w14:textId="77777777" w:rsidR="002F2A1D" w:rsidRDefault="002F2A1D" w:rsidP="00C33803">
      <w:pPr>
        <w:pStyle w:val="NormalWeb"/>
        <w:spacing w:before="0" w:beforeAutospacing="0" w:after="0" w:afterAutospacing="0" w:line="300" w:lineRule="atLeast"/>
        <w:rPr>
          <w:rFonts w:ascii="Arial" w:hAnsi="Arial" w:cs="Arial"/>
          <w:color w:val="333333"/>
          <w:sz w:val="21"/>
          <w:szCs w:val="21"/>
        </w:rPr>
      </w:pPr>
    </w:p>
    <w:p w14:paraId="63F5AEDC" w14:textId="376E3A7E" w:rsidR="00C33803" w:rsidRPr="00874BDB" w:rsidRDefault="00071346" w:rsidP="00C33803">
      <w:pPr>
        <w:pStyle w:val="NormalWeb"/>
        <w:spacing w:before="0" w:beforeAutospacing="0" w:after="0" w:afterAutospacing="0" w:line="300" w:lineRule="atLeast"/>
        <w:rPr>
          <w:rFonts w:cs="Arial"/>
          <w:color w:val="333333"/>
        </w:rPr>
      </w:pPr>
      <w:hyperlink r:id="rId16" w:history="1">
        <w:r w:rsidR="00C33803" w:rsidRPr="00874BDB">
          <w:rPr>
            <w:rStyle w:val="Hyperlink"/>
            <w:rFonts w:cs="Arial"/>
            <w:color w:val="005985"/>
          </w:rPr>
          <w:t>Git</w:t>
        </w:r>
      </w:hyperlink>
      <w:r w:rsidR="00C33803" w:rsidRPr="00874BDB">
        <w:rPr>
          <w:rStyle w:val="apple-converted-space"/>
          <w:rFonts w:cs="Arial"/>
          <w:color w:val="333333"/>
        </w:rPr>
        <w:t> </w:t>
      </w:r>
      <w:r w:rsidR="00C33803" w:rsidRPr="00874BDB">
        <w:rPr>
          <w:rFonts w:cs="Arial"/>
          <w:color w:val="333333"/>
        </w:rPr>
        <w:t>is a source code management system, or version control system.  Git replaces tools like</w:t>
      </w:r>
      <w:r w:rsidR="00C33803" w:rsidRPr="00874BDB">
        <w:rPr>
          <w:rStyle w:val="apple-converted-space"/>
          <w:rFonts w:cs="Arial"/>
          <w:color w:val="333333"/>
        </w:rPr>
        <w:t> </w:t>
      </w:r>
      <w:hyperlink r:id="rId17" w:history="1">
        <w:r w:rsidR="00C33803" w:rsidRPr="00874BDB">
          <w:rPr>
            <w:rStyle w:val="Hyperlink"/>
            <w:rFonts w:cs="Arial"/>
            <w:color w:val="005985"/>
          </w:rPr>
          <w:t>CVS</w:t>
        </w:r>
      </w:hyperlink>
      <w:r w:rsidR="00C33803" w:rsidRPr="00874BDB">
        <w:rPr>
          <w:rStyle w:val="apple-converted-space"/>
          <w:rFonts w:cs="Arial"/>
          <w:color w:val="333333"/>
        </w:rPr>
        <w:t> </w:t>
      </w:r>
      <w:r w:rsidR="00C33803" w:rsidRPr="00874BDB">
        <w:rPr>
          <w:rFonts w:cs="Arial"/>
          <w:color w:val="333333"/>
        </w:rPr>
        <w:t>or</w:t>
      </w:r>
      <w:r w:rsidR="00C33803" w:rsidRPr="00874BDB">
        <w:rPr>
          <w:rStyle w:val="apple-converted-space"/>
          <w:rFonts w:cs="Arial"/>
          <w:color w:val="333333"/>
        </w:rPr>
        <w:t> </w:t>
      </w:r>
      <w:hyperlink r:id="rId18" w:history="1">
        <w:r w:rsidR="00C33803" w:rsidRPr="00874BDB">
          <w:rPr>
            <w:rStyle w:val="Hyperlink"/>
            <w:rFonts w:cs="Arial"/>
            <w:color w:val="005985"/>
          </w:rPr>
          <w:t>Subversion</w:t>
        </w:r>
      </w:hyperlink>
      <w:r w:rsidR="00C33803" w:rsidRPr="00874BDB">
        <w:rPr>
          <w:rFonts w:cs="Arial"/>
          <w:color w:val="333333"/>
        </w:rPr>
        <w:t>.</w:t>
      </w:r>
    </w:p>
    <w:p w14:paraId="63421013" w14:textId="21F17F4B"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Charter is using Git as part of the </w:t>
      </w:r>
      <w:hyperlink r:id="rId19" w:history="1">
        <w:r w:rsidRPr="00874BDB">
          <w:rPr>
            <w:rStyle w:val="Hyperlink"/>
            <w:rFonts w:cs="Arial"/>
            <w:color w:val="005985"/>
          </w:rPr>
          <w:t>Charter Continuous Integration Environment</w:t>
        </w:r>
      </w:hyperlink>
      <w:r w:rsidRPr="00874BDB">
        <w:rPr>
          <w:rFonts w:cs="Arial"/>
          <w:color w:val="333333"/>
        </w:rPr>
        <w:t>, we are using the Bitbucket product for the Git server.</w:t>
      </w:r>
    </w:p>
    <w:p w14:paraId="786FA727" w14:textId="52B34F02"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For more information on using Git and best practices please see </w:t>
      </w:r>
      <w:hyperlink r:id="rId20" w:history="1">
        <w:r w:rsidRPr="00874BDB">
          <w:rPr>
            <w:rStyle w:val="Hyperlink"/>
            <w:rFonts w:cs="Arial"/>
            <w:color w:val="005985"/>
          </w:rPr>
          <w:t>Visualized Git practices for team: branch, merge, rebase</w:t>
        </w:r>
      </w:hyperlink>
    </w:p>
    <w:p w14:paraId="6E6C85D7" w14:textId="77777777" w:rsidR="00C33803" w:rsidRPr="00874BDB" w:rsidRDefault="00C33803" w:rsidP="00C33803">
      <w:pPr>
        <w:pStyle w:val="Heading2"/>
        <w:spacing w:before="450" w:beforeAutospacing="0" w:after="0" w:afterAutospacing="0"/>
        <w:rPr>
          <w:rFonts w:cs="Arial"/>
          <w:b w:val="0"/>
          <w:bCs w:val="0"/>
          <w:color w:val="005985"/>
          <w:sz w:val="24"/>
          <w:szCs w:val="24"/>
        </w:rPr>
      </w:pPr>
      <w:r w:rsidRPr="00874BDB">
        <w:rPr>
          <w:rFonts w:cs="Arial"/>
          <w:b w:val="0"/>
          <w:bCs w:val="0"/>
          <w:color w:val="005985"/>
          <w:sz w:val="24"/>
          <w:szCs w:val="24"/>
        </w:rPr>
        <w:t>Using Git</w:t>
      </w:r>
    </w:p>
    <w:p w14:paraId="545780EA" w14:textId="71CC4B2D" w:rsidR="00C33803" w:rsidRPr="00874BDB" w:rsidRDefault="00C33803" w:rsidP="00C33803">
      <w:pPr>
        <w:pStyle w:val="NormalWeb"/>
        <w:spacing w:before="150" w:beforeAutospacing="0" w:after="0" w:afterAutospacing="0" w:line="300" w:lineRule="atLeast"/>
        <w:rPr>
          <w:rFonts w:cs="Arial"/>
          <w:color w:val="333333"/>
        </w:rPr>
      </w:pPr>
      <w:r w:rsidRPr="00874BDB">
        <w:rPr>
          <w:rStyle w:val="Strong"/>
          <w:rFonts w:cs="Arial"/>
          <w:color w:val="333333"/>
        </w:rPr>
        <w:t>Charter's Git server:</w:t>
      </w:r>
      <w:r w:rsidRPr="00874BDB">
        <w:rPr>
          <w:rFonts w:cs="Arial"/>
          <w:color w:val="333333"/>
        </w:rPr>
        <w:t> </w:t>
      </w:r>
      <w:hyperlink r:id="rId21" w:history="1">
        <w:r w:rsidRPr="00874BDB">
          <w:rPr>
            <w:rStyle w:val="Hyperlink"/>
            <w:rFonts w:cs="Arial"/>
            <w:color w:val="005985"/>
          </w:rPr>
          <w:t>https://git.corp.chartercom.com:8443</w:t>
        </w:r>
      </w:hyperlink>
      <w:r w:rsidRPr="00874BDB">
        <w:rPr>
          <w:rFonts w:cs="Arial"/>
          <w:color w:val="333333"/>
        </w:rPr>
        <w:t>  - Use Chrome or Firefox,</w:t>
      </w:r>
      <w:r w:rsidRPr="00874BDB">
        <w:rPr>
          <w:rStyle w:val="apple-converted-space"/>
          <w:rFonts w:cs="Arial"/>
          <w:color w:val="333333"/>
        </w:rPr>
        <w:t> </w:t>
      </w:r>
      <w:r w:rsidRPr="00874BDB">
        <w:rPr>
          <w:rStyle w:val="Strong"/>
          <w:rFonts w:cs="Arial"/>
          <w:color w:val="333333"/>
        </w:rPr>
        <w:t>Internet Explorer is not recommended.</w:t>
      </w:r>
    </w:p>
    <w:p w14:paraId="3BF97BEE" w14:textId="74D409A5" w:rsidR="00C33803" w:rsidRPr="00874BDB" w:rsidRDefault="00C33803" w:rsidP="00C33803">
      <w:pPr>
        <w:pStyle w:val="NormalWeb"/>
        <w:spacing w:before="150" w:beforeAutospacing="0" w:after="0" w:afterAutospacing="0" w:line="300" w:lineRule="atLeast"/>
        <w:rPr>
          <w:rFonts w:cs="Arial"/>
          <w:color w:val="333333"/>
        </w:rPr>
      </w:pPr>
      <w:r w:rsidRPr="00874BDB">
        <w:rPr>
          <w:rStyle w:val="Strong"/>
          <w:rFonts w:cs="Arial"/>
          <w:color w:val="333333"/>
        </w:rPr>
        <w:t>Git Bash command-line</w:t>
      </w:r>
      <w:r w:rsidRPr="00874BDB">
        <w:rPr>
          <w:rStyle w:val="apple-converted-space"/>
          <w:rFonts w:cs="Arial"/>
          <w:color w:val="333333"/>
        </w:rPr>
        <w:t> </w:t>
      </w:r>
      <w:r w:rsidRPr="00874BDB">
        <w:rPr>
          <w:rFonts w:cs="Arial"/>
          <w:color w:val="333333"/>
        </w:rPr>
        <w:t>client software (free download): </w:t>
      </w:r>
      <w:hyperlink r:id="rId22" w:history="1">
        <w:r w:rsidRPr="00874BDB">
          <w:rPr>
            <w:rStyle w:val="Hyperlink"/>
            <w:rFonts w:cs="Arial"/>
            <w:color w:val="005985"/>
          </w:rPr>
          <w:t>http://git-scm.com/</w:t>
        </w:r>
      </w:hyperlink>
      <w:r w:rsidRPr="00874BDB">
        <w:rPr>
          <w:rFonts w:cs="Arial"/>
          <w:color w:val="333333"/>
        </w:rPr>
        <w:t> </w:t>
      </w:r>
      <w:r w:rsidRPr="00874BDB">
        <w:rPr>
          <w:rStyle w:val="Strong"/>
          <w:rFonts w:cs="Arial"/>
          <w:color w:val="333333"/>
        </w:rPr>
        <w:t>Note:</w:t>
      </w:r>
      <w:r w:rsidRPr="00874BDB">
        <w:rPr>
          <w:rStyle w:val="apple-converted-space"/>
          <w:rFonts w:cs="Arial"/>
          <w:color w:val="333333"/>
        </w:rPr>
        <w:t> </w:t>
      </w:r>
      <w:r w:rsidRPr="00874BDB">
        <w:rPr>
          <w:rFonts w:cs="Arial"/>
          <w:color w:val="333333"/>
        </w:rPr>
        <w:t>this is also available in Software Center on Charter machines.</w:t>
      </w:r>
    </w:p>
    <w:p w14:paraId="6D143B04" w14:textId="02EE4BB9" w:rsidR="00C33803" w:rsidRPr="00874BDB" w:rsidRDefault="00C33803" w:rsidP="00C33803">
      <w:pPr>
        <w:pStyle w:val="NormalWeb"/>
        <w:spacing w:before="150" w:beforeAutospacing="0" w:after="0" w:afterAutospacing="0" w:line="300" w:lineRule="atLeast"/>
        <w:rPr>
          <w:rFonts w:cs="Arial"/>
          <w:color w:val="333333"/>
        </w:rPr>
      </w:pPr>
      <w:r w:rsidRPr="00874BDB">
        <w:rPr>
          <w:rStyle w:val="Strong"/>
          <w:rFonts w:cs="Arial"/>
          <w:color w:val="333333"/>
        </w:rPr>
        <w:t>Eclipse IDE</w:t>
      </w:r>
      <w:r w:rsidRPr="00874BDB">
        <w:rPr>
          <w:rStyle w:val="apple-converted-space"/>
          <w:rFonts w:cs="Arial"/>
          <w:color w:val="333333"/>
        </w:rPr>
        <w:t> </w:t>
      </w:r>
      <w:r w:rsidRPr="00874BDB">
        <w:rPr>
          <w:rFonts w:cs="Arial"/>
          <w:color w:val="333333"/>
        </w:rPr>
        <w:t>for Java EE developers (free download) comes with Git support built-in: </w:t>
      </w:r>
      <w:hyperlink r:id="rId23" w:history="1">
        <w:r w:rsidRPr="00874BDB">
          <w:rPr>
            <w:rStyle w:val="Hyperlink"/>
            <w:rFonts w:cs="Arial"/>
            <w:color w:val="005985"/>
          </w:rPr>
          <w:t>http://www.eclipse.org/downloads/</w:t>
        </w:r>
      </w:hyperlink>
    </w:p>
    <w:p w14:paraId="3C28F553"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If you're using</w:t>
      </w:r>
      <w:r w:rsidRPr="00874BDB">
        <w:rPr>
          <w:rStyle w:val="apple-converted-space"/>
          <w:rFonts w:cs="Arial"/>
          <w:color w:val="333333"/>
        </w:rPr>
        <w:t> </w:t>
      </w:r>
      <w:r w:rsidRPr="00874BDB">
        <w:rPr>
          <w:rStyle w:val="Strong"/>
          <w:rFonts w:cs="Arial"/>
          <w:color w:val="333333"/>
        </w:rPr>
        <w:t>Oracle Design Studio</w:t>
      </w:r>
      <w:r w:rsidRPr="00874BDB">
        <w:rPr>
          <w:rStyle w:val="apple-converted-space"/>
          <w:rFonts w:cs="Arial"/>
          <w:color w:val="333333"/>
        </w:rPr>
        <w:t> </w:t>
      </w:r>
      <w:r w:rsidRPr="00874BDB">
        <w:rPr>
          <w:rFonts w:cs="Arial"/>
          <w:color w:val="333333"/>
        </w:rPr>
        <w:t>you may need to use an external Git client.  Git-Bash, a command line tool is available from Charter's Software Center. </w:t>
      </w:r>
    </w:p>
    <w:p w14:paraId="0A584826" w14:textId="4D5C333A" w:rsidR="00C33803" w:rsidRPr="00874BDB" w:rsidRDefault="00071346" w:rsidP="00C33803">
      <w:pPr>
        <w:pStyle w:val="NormalWeb"/>
        <w:spacing w:before="150" w:beforeAutospacing="0" w:after="0" w:afterAutospacing="0" w:line="300" w:lineRule="atLeast"/>
        <w:rPr>
          <w:rFonts w:cs="Arial"/>
          <w:color w:val="333333"/>
        </w:rPr>
      </w:pPr>
      <w:hyperlink r:id="rId24" w:history="1">
        <w:r w:rsidR="00C33803" w:rsidRPr="00874BDB">
          <w:rPr>
            <w:rStyle w:val="Hyperlink"/>
            <w:rFonts w:cs="Arial"/>
            <w:b/>
            <w:bCs/>
            <w:color w:val="005985"/>
          </w:rPr>
          <w:t>TortoiseGit</w:t>
        </w:r>
      </w:hyperlink>
      <w:r w:rsidR="00C33803" w:rsidRPr="00874BDB">
        <w:rPr>
          <w:rStyle w:val="apple-converted-space"/>
          <w:rFonts w:cs="Arial"/>
          <w:color w:val="333333"/>
        </w:rPr>
        <w:t> </w:t>
      </w:r>
      <w:r w:rsidR="00C33803" w:rsidRPr="00874BDB">
        <w:rPr>
          <w:rFonts w:cs="Arial"/>
          <w:color w:val="333333"/>
        </w:rPr>
        <w:t>is a Windows interface to Git.</w:t>
      </w:r>
    </w:p>
    <w:p w14:paraId="77D488DB" w14:textId="307801A2" w:rsidR="00C33803" w:rsidRPr="00874BDB" w:rsidRDefault="00071346" w:rsidP="00C33803">
      <w:pPr>
        <w:pStyle w:val="NormalWeb"/>
        <w:spacing w:before="150" w:beforeAutospacing="0" w:after="0" w:afterAutospacing="0" w:line="300" w:lineRule="atLeast"/>
        <w:rPr>
          <w:rFonts w:cs="Arial"/>
          <w:color w:val="333333"/>
        </w:rPr>
      </w:pPr>
      <w:hyperlink r:id="rId25" w:history="1">
        <w:r w:rsidR="00C33803" w:rsidRPr="00874BDB">
          <w:rPr>
            <w:rStyle w:val="Hyperlink"/>
            <w:rFonts w:cs="Arial"/>
            <w:color w:val="005985"/>
          </w:rPr>
          <w:t>Git Workflow</w:t>
        </w:r>
      </w:hyperlink>
    </w:p>
    <w:p w14:paraId="2F933C76" w14:textId="77777777" w:rsidR="00C33803" w:rsidRPr="00874BDB" w:rsidRDefault="00C33803" w:rsidP="00C33803">
      <w:pPr>
        <w:pStyle w:val="Heading2"/>
        <w:spacing w:before="450" w:beforeAutospacing="0" w:after="0" w:afterAutospacing="0"/>
        <w:rPr>
          <w:rFonts w:cs="Arial"/>
          <w:b w:val="0"/>
          <w:bCs w:val="0"/>
          <w:color w:val="005985"/>
          <w:sz w:val="24"/>
          <w:szCs w:val="24"/>
        </w:rPr>
      </w:pPr>
      <w:r w:rsidRPr="00874BDB">
        <w:rPr>
          <w:rFonts w:cs="Arial"/>
          <w:b w:val="0"/>
          <w:bCs w:val="0"/>
          <w:color w:val="005985"/>
          <w:sz w:val="24"/>
          <w:szCs w:val="24"/>
        </w:rPr>
        <w:t>How should we use Branching in Git?  </w:t>
      </w:r>
    </w:p>
    <w:p w14:paraId="3E833AEE" w14:textId="6A0C6F63"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Charter's recommended branching procedure is here: </w:t>
      </w:r>
      <w:hyperlink r:id="rId26" w:history="1">
        <w:r w:rsidRPr="00874BDB">
          <w:rPr>
            <w:rStyle w:val="Hyperlink"/>
            <w:rFonts w:cs="Arial"/>
            <w:color w:val="005985"/>
          </w:rPr>
          <w:t>Git Branching</w:t>
        </w:r>
      </w:hyperlink>
    </w:p>
    <w:p w14:paraId="4B78A1EA"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005985"/>
        </w:rPr>
        <w:t>Requesting Access to the Charter Git server</w:t>
      </w:r>
    </w:p>
    <w:p w14:paraId="6DE86599"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005985"/>
        </w:rPr>
        <w:t> </w:t>
      </w:r>
      <w:r w:rsidRPr="00874BDB">
        <w:rPr>
          <w:rFonts w:cs="Arial"/>
          <w:color w:val="333333"/>
        </w:rPr>
        <w:t>1.Create a ticket in JIRA.   The link below will take you there.</w:t>
      </w:r>
    </w:p>
    <w:p w14:paraId="078E8563" w14:textId="63B17F39" w:rsidR="00C33803" w:rsidRPr="00874BDB" w:rsidRDefault="00071346" w:rsidP="00C33803">
      <w:pPr>
        <w:pStyle w:val="NormalWeb"/>
        <w:spacing w:before="150" w:beforeAutospacing="0" w:after="0" w:afterAutospacing="0" w:line="300" w:lineRule="atLeast"/>
        <w:rPr>
          <w:rFonts w:cs="Arial"/>
          <w:color w:val="333333"/>
        </w:rPr>
      </w:pPr>
      <w:hyperlink r:id="rId27" w:history="1">
        <w:r w:rsidR="00C33803" w:rsidRPr="00874BDB">
          <w:rPr>
            <w:rStyle w:val="Hyperlink"/>
            <w:rFonts w:cs="Arial"/>
            <w:color w:val="005985"/>
          </w:rPr>
          <w:t>https://jira.charter.com/secure/Dashboard.jspa</w:t>
        </w:r>
      </w:hyperlink>
    </w:p>
    <w:p w14:paraId="019FE289"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2. Create a ticket by clicking on the Blue Create button.</w:t>
      </w:r>
    </w:p>
    <w:p w14:paraId="6DC264C1" w14:textId="4DDD5EC5"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lastRenderedPageBreak/>
        <w:t> </w:t>
      </w:r>
      <w:r w:rsidR="00874BDB" w:rsidRPr="00874BDB">
        <w:rPr>
          <w:noProof/>
        </w:rPr>
        <mc:AlternateContent>
          <mc:Choice Requires="wps">
            <w:drawing>
              <wp:inline distT="0" distB="0" distL="0" distR="0" wp14:anchorId="77996185" wp14:editId="3481EEDA">
                <wp:extent cx="304800" cy="304800"/>
                <wp:effectExtent l="0" t="0" r="0" b="0"/>
                <wp:docPr id="13" name="Rectangle 13" descr="https://chalk.charter.com/download/attachments/101213101/image2016-9-2%2011%3A48%3A5.png?version=1&amp;modificationDate=1472834886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294D42B" id="Rectangle 13" o:spid="_x0000_s1026" alt="https://chalk.charter.com/download/attachments/101213101/image2016-9-2%2011%3A48%3A5.png?version=1&amp;modificationDate=1472834886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W1XuUdAwAAUgYAAA4AAAAAAAAAAAAAAAAA&#10;LgIAAGRycy9lMm9Eb2MueG1sUEsBAi0AFAAGAAgAAAAhAEyg6SzYAAAAAwEAAA8AAAAAAAAAAAAA&#10;AAAAdwUAAGRycy9kb3ducmV2LnhtbFBLBQYAAAAABAAEAPMAAAB8BgAAAAA=&#10;" filled="f" stroked="f">
                <o:lock v:ext="edit" aspectratio="t"/>
                <w10:anchorlock/>
              </v:rect>
            </w:pict>
          </mc:Fallback>
        </mc:AlternateContent>
      </w:r>
      <w:r w:rsidR="00874BDB" w:rsidRPr="00874BDB">
        <w:rPr>
          <w:rFonts w:cs="Arial"/>
          <w:noProof/>
          <w:color w:val="333333"/>
        </w:rPr>
        <w:drawing>
          <wp:inline distT="0" distB="0" distL="0" distR="0" wp14:anchorId="4089791E" wp14:editId="74C83D75">
            <wp:extent cx="428625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28">
                      <a:extLst>
                        <a:ext uri="{28A0092B-C50C-407E-A947-70E740481C1C}">
                          <a14:useLocalDpi xmlns:a14="http://schemas.microsoft.com/office/drawing/2010/main" val="0"/>
                        </a:ext>
                      </a:extLst>
                    </a:blip>
                    <a:stretch>
                      <a:fillRect/>
                    </a:stretch>
                  </pic:blipFill>
                  <pic:spPr>
                    <a:xfrm>
                      <a:off x="0" y="0"/>
                      <a:ext cx="4286250" cy="2305050"/>
                    </a:xfrm>
                    <a:prstGeom prst="rect">
                      <a:avLst/>
                    </a:prstGeom>
                  </pic:spPr>
                </pic:pic>
              </a:graphicData>
            </a:graphic>
          </wp:inline>
        </w:drawing>
      </w:r>
    </w:p>
    <w:p w14:paraId="55A028CA" w14:textId="2C60DEF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 </w:t>
      </w:r>
      <w:r w:rsidRPr="00874BDB">
        <w:rPr>
          <w:rFonts w:cs="Arial"/>
          <w:noProof/>
          <w:color w:val="333333"/>
        </w:rPr>
        <mc:AlternateContent>
          <mc:Choice Requires="wps">
            <w:drawing>
              <wp:inline distT="0" distB="0" distL="0" distR="0" wp14:anchorId="096748F8" wp14:editId="00969864">
                <wp:extent cx="304800" cy="304800"/>
                <wp:effectExtent l="0" t="0" r="0" b="0"/>
                <wp:docPr id="12" name="Rectangle 12" descr="https://chalk.charter.com/download/attachments/101213101/image2016-9-2%2011%3A48%3A5.png?version=1&amp;modificationDate=1472834886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3196B75" id="Rectangle 12" o:spid="_x0000_s1026" alt="https://chalk.charter.com/download/attachments/101213101/image2016-9-2%2011%3A48%3A5.png?version=1&amp;modificationDate=1472834886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KlFvmUdAwAAUgYAAA4AAAAAAAAAAAAAAAAA&#10;LgIAAGRycy9lMm9Eb2MueG1sUEsBAi0AFAAGAAgAAAAhAEyg6SzYAAAAAwEAAA8AAAAAAAAAAAAA&#10;AAAAdwUAAGRycy9kb3ducmV2LnhtbFBLBQYAAAAABAAEAPMAAAB8BgAAAAA=&#10;" filled="f" stroked="f">
                <o:lock v:ext="edit" aspectratio="t"/>
                <w10:anchorlock/>
              </v:rect>
            </w:pict>
          </mc:Fallback>
        </mc:AlternateContent>
      </w:r>
    </w:p>
    <w:p w14:paraId="7C49A951"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3. Select the CI On Boarding (COB) project from the Project Drop Down.</w:t>
      </w:r>
    </w:p>
    <w:p w14:paraId="30F183C2" w14:textId="073FF80A"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noProof/>
          <w:color w:val="333333"/>
        </w:rPr>
        <mc:AlternateContent>
          <mc:Choice Requires="wps">
            <w:drawing>
              <wp:inline distT="0" distB="0" distL="0" distR="0" wp14:anchorId="5A67136E" wp14:editId="1892F44C">
                <wp:extent cx="304800" cy="304800"/>
                <wp:effectExtent l="0" t="0" r="0" b="0"/>
                <wp:docPr id="7" name="Rectangle 7" descr="https://chalk.charter.com/download/attachments/101213101/image2016-9-2%2011%3A51%3A42.png?version=1&amp;modificationDate=1472835103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5BCCFD5" id="Rectangle 7" o:spid="_x0000_s1026" alt="https://chalk.charter.com/download/attachments/101213101/image2016-9-2%2011%3A51%3A42.png?version=1&amp;modificationDate=1472835103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Dd5Li4dAwAAUQYAAA4AAAAAAAAAAAAAAAAA&#10;LgIAAGRycy9lMm9Eb2MueG1sUEsBAi0AFAAGAAgAAAAhAEyg6SzYAAAAAwEAAA8AAAAAAAAAAAAA&#10;AAAAdwUAAGRycy9kb3ducmV2LnhtbFBLBQYAAAAABAAEAPMAAAB8BgAAAAA=&#10;" filled="f" stroked="f">
                <o:lock v:ext="edit" aspectratio="t"/>
                <w10:anchorlock/>
              </v:rect>
            </w:pict>
          </mc:Fallback>
        </mc:AlternateContent>
      </w:r>
      <w:r w:rsidR="00874BDB" w:rsidRPr="00874BDB">
        <w:rPr>
          <w:rFonts w:cs="Arial"/>
          <w:noProof/>
          <w:color w:val="333333"/>
        </w:rPr>
        <w:drawing>
          <wp:inline distT="0" distB="0" distL="0" distR="0" wp14:anchorId="3C1B4364" wp14:editId="39C34E6A">
            <wp:extent cx="3781425" cy="2314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pic:nvPicPr>
                  <pic:blipFill>
                    <a:blip r:embed="rId29">
                      <a:extLst>
                        <a:ext uri="{28A0092B-C50C-407E-A947-70E740481C1C}">
                          <a14:useLocalDpi xmlns:a14="http://schemas.microsoft.com/office/drawing/2010/main" val="0"/>
                        </a:ext>
                      </a:extLst>
                    </a:blip>
                    <a:stretch>
                      <a:fillRect/>
                    </a:stretch>
                  </pic:blipFill>
                  <pic:spPr>
                    <a:xfrm>
                      <a:off x="0" y="0"/>
                      <a:ext cx="3781425" cy="2314575"/>
                    </a:xfrm>
                    <a:prstGeom prst="rect">
                      <a:avLst/>
                    </a:prstGeom>
                  </pic:spPr>
                </pic:pic>
              </a:graphicData>
            </a:graphic>
          </wp:inline>
        </w:drawing>
      </w:r>
    </w:p>
    <w:p w14:paraId="3C5882B7"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4. Provide the requested information:</w:t>
      </w:r>
    </w:p>
    <w:p w14:paraId="2A9B8D22"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Summary:  [a descriptive on line summary]</w:t>
      </w:r>
    </w:p>
    <w:p w14:paraId="2C822559"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Project Name: [a meaningful project name]</w:t>
      </w:r>
    </w:p>
    <w:p w14:paraId="17DF9290"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Project Distribution List (DL): [the DL that will be used for the project]</w:t>
      </w:r>
    </w:p>
    <w:p w14:paraId="77065FDF"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If you need a distribution list for you project, the link below will explain how.</w:t>
      </w:r>
    </w:p>
    <w:p w14:paraId="4A98EBBE" w14:textId="3365DC0B" w:rsidR="00C33803" w:rsidRPr="00874BDB" w:rsidRDefault="00071346" w:rsidP="00C33803">
      <w:pPr>
        <w:pStyle w:val="NormalWeb"/>
        <w:spacing w:before="150" w:beforeAutospacing="0" w:after="0" w:afterAutospacing="0" w:line="300" w:lineRule="atLeast"/>
        <w:rPr>
          <w:rFonts w:cs="Arial"/>
          <w:color w:val="333333"/>
        </w:rPr>
      </w:pPr>
      <w:hyperlink r:id="rId30" w:history="1">
        <w:r w:rsidR="00C33803" w:rsidRPr="00874BDB">
          <w:rPr>
            <w:rStyle w:val="Hyperlink"/>
            <w:rFonts w:cs="Arial"/>
            <w:color w:val="005985"/>
          </w:rPr>
          <w:t>How To Create a DL</w:t>
        </w:r>
      </w:hyperlink>
    </w:p>
    <w:p w14:paraId="6798AA11"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 </w:t>
      </w:r>
    </w:p>
    <w:p w14:paraId="66C14A68" w14:textId="77777777"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The project will be created, and then the people in the DL can:</w:t>
      </w:r>
    </w:p>
    <w:p w14:paraId="205057C4" w14:textId="5F6D897F" w:rsidR="00C33803" w:rsidRPr="00874BDB" w:rsidRDefault="00C33803" w:rsidP="00C33803">
      <w:pPr>
        <w:numPr>
          <w:ilvl w:val="0"/>
          <w:numId w:val="48"/>
        </w:numPr>
        <w:spacing w:before="100" w:beforeAutospacing="1" w:after="100" w:afterAutospacing="1" w:line="300" w:lineRule="atLeast"/>
        <w:ind w:left="0"/>
        <w:rPr>
          <w:rFonts w:cs="Arial"/>
          <w:color w:val="333333"/>
        </w:rPr>
      </w:pPr>
      <w:r w:rsidRPr="00874BDB">
        <w:rPr>
          <w:rFonts w:cs="Arial"/>
          <w:color w:val="333333"/>
        </w:rPr>
        <w:lastRenderedPageBreak/>
        <w:t>Login to the Git server using their Windows login here:  </w:t>
      </w:r>
      <w:hyperlink r:id="rId31" w:history="1">
        <w:r w:rsidRPr="00874BDB">
          <w:rPr>
            <w:rStyle w:val="Hyperlink"/>
            <w:rFonts w:cs="Arial"/>
            <w:color w:val="005985"/>
          </w:rPr>
          <w:t>https://git.corp.chartercom.com:8443</w:t>
        </w:r>
      </w:hyperlink>
      <w:r w:rsidRPr="00874BDB">
        <w:rPr>
          <w:rFonts w:cs="Arial"/>
          <w:color w:val="333333"/>
        </w:rPr>
        <w:t> </w:t>
      </w:r>
    </w:p>
    <w:p w14:paraId="4543C7D4" w14:textId="39C644C4" w:rsidR="00C33803" w:rsidRPr="00874BDB" w:rsidRDefault="00071346" w:rsidP="00C33803">
      <w:pPr>
        <w:numPr>
          <w:ilvl w:val="0"/>
          <w:numId w:val="48"/>
        </w:numPr>
        <w:spacing w:before="100" w:beforeAutospacing="1" w:after="100" w:afterAutospacing="1" w:line="300" w:lineRule="atLeast"/>
        <w:ind w:left="0"/>
        <w:rPr>
          <w:rFonts w:cs="Arial"/>
          <w:color w:val="333333"/>
        </w:rPr>
      </w:pPr>
      <w:hyperlink r:id="rId32" w:history="1">
        <w:r w:rsidR="00C33803" w:rsidRPr="00874BDB">
          <w:rPr>
            <w:rStyle w:val="Hyperlink"/>
            <w:rFonts w:cs="Arial"/>
            <w:color w:val="005985"/>
          </w:rPr>
          <w:t>Create an SSH key if you need one</w:t>
        </w:r>
      </w:hyperlink>
      <w:r w:rsidR="00C33803" w:rsidRPr="00874BDB">
        <w:rPr>
          <w:rStyle w:val="apple-converted-space"/>
          <w:rFonts w:cs="Arial"/>
          <w:color w:val="333333"/>
        </w:rPr>
        <w:t> </w:t>
      </w:r>
      <w:r w:rsidR="00C33803" w:rsidRPr="00874BDB">
        <w:rPr>
          <w:rFonts w:cs="Arial"/>
          <w:color w:val="333333"/>
        </w:rPr>
        <w:t>for your Stash user account, </w:t>
      </w:r>
    </w:p>
    <w:p w14:paraId="5455F0BF" w14:textId="77777777" w:rsidR="00C33803" w:rsidRPr="00874BDB" w:rsidRDefault="00C33803" w:rsidP="00C33803">
      <w:pPr>
        <w:numPr>
          <w:ilvl w:val="0"/>
          <w:numId w:val="48"/>
        </w:numPr>
        <w:spacing w:before="100" w:beforeAutospacing="1" w:after="100" w:afterAutospacing="1" w:line="300" w:lineRule="atLeast"/>
        <w:ind w:left="0"/>
        <w:rPr>
          <w:rFonts w:cs="Arial"/>
          <w:color w:val="333333"/>
        </w:rPr>
      </w:pPr>
      <w:r w:rsidRPr="00874BDB">
        <w:rPr>
          <w:rFonts w:cs="Arial"/>
          <w:color w:val="333333"/>
        </w:rPr>
        <w:t>To install your key, Click on the User (upper right), Manage Account, SSH Keys, Add Keys, Paste your public SSH key text into the Windows</w:t>
      </w:r>
    </w:p>
    <w:p w14:paraId="0001BC56" w14:textId="77777777" w:rsidR="00C33803" w:rsidRPr="00874BDB" w:rsidRDefault="00C33803" w:rsidP="00C33803">
      <w:pPr>
        <w:numPr>
          <w:ilvl w:val="0"/>
          <w:numId w:val="48"/>
        </w:numPr>
        <w:spacing w:before="100" w:beforeAutospacing="1" w:after="100" w:afterAutospacing="1" w:line="300" w:lineRule="atLeast"/>
        <w:ind w:left="0"/>
        <w:rPr>
          <w:rFonts w:cs="Arial"/>
          <w:color w:val="333333"/>
        </w:rPr>
      </w:pPr>
      <w:r w:rsidRPr="00874BDB">
        <w:rPr>
          <w:rFonts w:cs="Arial"/>
          <w:color w:val="333333"/>
        </w:rPr>
        <w:t>create new code repositories</w:t>
      </w:r>
    </w:p>
    <w:p w14:paraId="5DA2E6C3" w14:textId="77777777" w:rsidR="00C33803" w:rsidRPr="00874BDB" w:rsidRDefault="00C33803" w:rsidP="00C33803">
      <w:pPr>
        <w:numPr>
          <w:ilvl w:val="0"/>
          <w:numId w:val="48"/>
        </w:numPr>
        <w:spacing w:before="100" w:beforeAutospacing="1" w:after="100" w:afterAutospacing="1" w:line="300" w:lineRule="atLeast"/>
        <w:ind w:left="0"/>
        <w:rPr>
          <w:rFonts w:cs="Arial"/>
          <w:color w:val="333333"/>
        </w:rPr>
      </w:pPr>
      <w:r w:rsidRPr="00874BDB">
        <w:rPr>
          <w:rFonts w:cs="Arial"/>
          <w:color w:val="333333"/>
        </w:rPr>
        <w:t>clone the new repos</w:t>
      </w:r>
    </w:p>
    <w:p w14:paraId="4D7BB788" w14:textId="77777777" w:rsidR="00C33803" w:rsidRPr="00874BDB" w:rsidRDefault="00C33803" w:rsidP="00C33803">
      <w:pPr>
        <w:numPr>
          <w:ilvl w:val="0"/>
          <w:numId w:val="48"/>
        </w:numPr>
        <w:spacing w:before="100" w:beforeAutospacing="1" w:after="100" w:afterAutospacing="1" w:line="300" w:lineRule="atLeast"/>
        <w:ind w:left="0"/>
        <w:rPr>
          <w:rFonts w:cs="Arial"/>
          <w:color w:val="333333"/>
        </w:rPr>
      </w:pPr>
      <w:r w:rsidRPr="00874BDB">
        <w:rPr>
          <w:rFonts w:cs="Arial"/>
          <w:color w:val="333333"/>
        </w:rPr>
        <w:t>grant permissions to other users or DL's for this project</w:t>
      </w:r>
    </w:p>
    <w:p w14:paraId="1E3CCB4D" w14:textId="77777777" w:rsidR="00C33803" w:rsidRPr="00874BDB" w:rsidRDefault="00C33803" w:rsidP="00C33803">
      <w:pPr>
        <w:pStyle w:val="Heading2"/>
        <w:spacing w:before="450" w:beforeAutospacing="0" w:after="0" w:afterAutospacing="0"/>
        <w:rPr>
          <w:rFonts w:cs="Arial"/>
          <w:b w:val="0"/>
          <w:bCs w:val="0"/>
          <w:color w:val="005985"/>
          <w:sz w:val="24"/>
          <w:szCs w:val="24"/>
        </w:rPr>
      </w:pPr>
      <w:r w:rsidRPr="00874BDB">
        <w:rPr>
          <w:rFonts w:cs="Arial"/>
          <w:b w:val="0"/>
          <w:bCs w:val="0"/>
          <w:color w:val="005985"/>
          <w:sz w:val="24"/>
          <w:szCs w:val="24"/>
        </w:rPr>
        <w:t>Bitbucket</w:t>
      </w:r>
    </w:p>
    <w:p w14:paraId="1D501C38" w14:textId="6143B589"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The Git server is a product called Bitbucket: </w:t>
      </w:r>
      <w:hyperlink r:id="rId33" w:history="1">
        <w:r w:rsidRPr="00874BDB">
          <w:rPr>
            <w:rStyle w:val="Hyperlink"/>
            <w:rFonts w:cs="Arial"/>
            <w:color w:val="005985"/>
          </w:rPr>
          <w:t>https://www.atlassian.com/software/bitbucket</w:t>
        </w:r>
      </w:hyperlink>
    </w:p>
    <w:p w14:paraId="2557629E" w14:textId="77777777" w:rsidR="00C33803" w:rsidRPr="00874BDB" w:rsidRDefault="00C33803" w:rsidP="00C33803">
      <w:pPr>
        <w:numPr>
          <w:ilvl w:val="0"/>
          <w:numId w:val="49"/>
        </w:numPr>
        <w:spacing w:before="100" w:beforeAutospacing="1" w:after="100" w:afterAutospacing="1" w:line="300" w:lineRule="atLeast"/>
        <w:ind w:left="0"/>
        <w:rPr>
          <w:rFonts w:cs="Arial"/>
          <w:color w:val="333333"/>
        </w:rPr>
      </w:pPr>
      <w:r w:rsidRPr="00874BDB">
        <w:rPr>
          <w:rFonts w:cs="Arial"/>
          <w:color w:val="333333"/>
        </w:rPr>
        <w:t>Windows Login: Stash integrates with the company Windows logins</w:t>
      </w:r>
    </w:p>
    <w:p w14:paraId="246F0BCF" w14:textId="77777777" w:rsidR="00C33803" w:rsidRPr="00874BDB" w:rsidRDefault="00C33803" w:rsidP="00C33803">
      <w:pPr>
        <w:numPr>
          <w:ilvl w:val="0"/>
          <w:numId w:val="49"/>
        </w:numPr>
        <w:spacing w:before="100" w:beforeAutospacing="1" w:after="100" w:afterAutospacing="1" w:line="300" w:lineRule="atLeast"/>
        <w:ind w:left="0"/>
        <w:rPr>
          <w:rFonts w:cs="Arial"/>
          <w:color w:val="333333"/>
        </w:rPr>
      </w:pPr>
      <w:r w:rsidRPr="00874BDB">
        <w:rPr>
          <w:rFonts w:cs="Arial"/>
          <w:color w:val="333333"/>
        </w:rPr>
        <w:t>Security: Stash allows users to define the user and group permissions using Windows groups or DLs</w:t>
      </w:r>
    </w:p>
    <w:p w14:paraId="5324D7D1" w14:textId="77777777" w:rsidR="00C33803" w:rsidRPr="00874BDB" w:rsidRDefault="00C33803" w:rsidP="00C33803">
      <w:pPr>
        <w:numPr>
          <w:ilvl w:val="0"/>
          <w:numId w:val="49"/>
        </w:numPr>
        <w:spacing w:before="100" w:beforeAutospacing="1" w:after="100" w:afterAutospacing="1" w:line="300" w:lineRule="atLeast"/>
        <w:ind w:left="0"/>
        <w:rPr>
          <w:rFonts w:cs="Arial"/>
          <w:color w:val="333333"/>
        </w:rPr>
      </w:pPr>
      <w:r w:rsidRPr="00874BDB">
        <w:rPr>
          <w:rFonts w:cs="Arial"/>
          <w:color w:val="333333"/>
        </w:rPr>
        <w:t>Code Review: Stash provides a code review tool that is built-in to the Web UI</w:t>
      </w:r>
    </w:p>
    <w:p w14:paraId="4778620A" w14:textId="77777777" w:rsidR="00C33803" w:rsidRPr="00874BDB" w:rsidRDefault="00C33803" w:rsidP="00C33803">
      <w:pPr>
        <w:pStyle w:val="Heading2"/>
        <w:spacing w:before="450" w:beforeAutospacing="0" w:after="0" w:afterAutospacing="0"/>
        <w:rPr>
          <w:rFonts w:cs="Arial"/>
          <w:b w:val="0"/>
          <w:bCs w:val="0"/>
          <w:color w:val="005985"/>
          <w:sz w:val="24"/>
          <w:szCs w:val="24"/>
        </w:rPr>
      </w:pPr>
      <w:r w:rsidRPr="00874BDB">
        <w:rPr>
          <w:rFonts w:cs="Arial"/>
          <w:b w:val="0"/>
          <w:bCs w:val="0"/>
          <w:color w:val="005985"/>
          <w:sz w:val="24"/>
          <w:szCs w:val="24"/>
        </w:rPr>
        <w:t>Git Docs</w:t>
      </w:r>
    </w:p>
    <w:p w14:paraId="7055EFCC" w14:textId="70D13ADB" w:rsidR="00C33803" w:rsidRPr="00874BDB" w:rsidRDefault="00C33803" w:rsidP="00C33803">
      <w:pPr>
        <w:pStyle w:val="NormalWeb"/>
        <w:spacing w:before="150" w:beforeAutospacing="0" w:after="0" w:afterAutospacing="0" w:line="300" w:lineRule="atLeast"/>
        <w:rPr>
          <w:rFonts w:cs="Arial"/>
          <w:color w:val="333333"/>
        </w:rPr>
      </w:pPr>
      <w:r w:rsidRPr="00874BDB">
        <w:rPr>
          <w:rFonts w:cs="Arial"/>
          <w:color w:val="333333"/>
        </w:rPr>
        <w:t>Free Git book download: </w:t>
      </w:r>
      <w:hyperlink r:id="rId34" w:history="1">
        <w:r w:rsidRPr="00874BDB">
          <w:rPr>
            <w:rStyle w:val="Hyperlink"/>
            <w:rFonts w:cs="Arial"/>
            <w:color w:val="005985"/>
          </w:rPr>
          <w:t>http://git-scm.com/book/en/v2</w:t>
        </w:r>
      </w:hyperlink>
    </w:p>
    <w:p w14:paraId="1482C0EB" w14:textId="77777777" w:rsidR="00C33803" w:rsidRDefault="00C33803">
      <w:pPr>
        <w:rPr>
          <w:b/>
          <w:bCs/>
          <w:sz w:val="36"/>
          <w:szCs w:val="36"/>
        </w:rPr>
      </w:pPr>
      <w:r>
        <w:br w:type="page"/>
      </w:r>
    </w:p>
    <w:p w14:paraId="4E5721A6" w14:textId="1025C853" w:rsidR="009C175A" w:rsidRDefault="009C175A" w:rsidP="001870CC">
      <w:pPr>
        <w:pStyle w:val="Heading2"/>
        <w:keepNext/>
        <w:keepLines/>
      </w:pPr>
      <w:r>
        <w:lastRenderedPageBreak/>
        <w:t>Selenium &amp; Webdrivers</w:t>
      </w:r>
      <w:bookmarkEnd w:id="23"/>
      <w:bookmarkEnd w:id="24"/>
      <w:bookmarkEnd w:id="25"/>
    </w:p>
    <w:p w14:paraId="5AC4E377" w14:textId="53056820" w:rsidR="009C175A" w:rsidRDefault="009C175A" w:rsidP="001870CC">
      <w:pPr>
        <w:keepNext/>
        <w:keepLines/>
      </w:pPr>
      <w:r w:rsidRPr="009C175A">
        <w:t xml:space="preserve">Latest </w:t>
      </w:r>
      <w:r>
        <w:t>Selenium &amp; Webdrivers</w:t>
      </w:r>
      <w:r>
        <w:tab/>
      </w:r>
      <w:hyperlink r:id="rId35" w:history="1">
        <w:r w:rsidRPr="009C175A">
          <w:rPr>
            <w:rStyle w:val="Hyperlink"/>
            <w:rFonts w:cs="Arial"/>
          </w:rPr>
          <w:t>http://docs.seleniumhq.org/download/</w:t>
        </w:r>
      </w:hyperlink>
    </w:p>
    <w:p w14:paraId="19FFBE5E" w14:textId="6D4D1FDA" w:rsidR="009C175A" w:rsidRDefault="00B96B4E" w:rsidP="00CC6864">
      <w:pPr>
        <w:keepNext/>
        <w:keepLines/>
        <w:jc w:val="center"/>
      </w:pPr>
      <w:r>
        <w:rPr>
          <w:rFonts w:ascii="Arial" w:hAnsi="Arial" w:cs="Arial"/>
          <w:noProof/>
          <w:sz w:val="20"/>
          <w:szCs w:val="20"/>
        </w:rPr>
        <w:drawing>
          <wp:inline distT="0" distB="0" distL="0" distR="0" wp14:anchorId="42CBDBE4" wp14:editId="0F3B506C">
            <wp:extent cx="5029200" cy="275925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2759251"/>
                    </a:xfrm>
                    <a:prstGeom prst="rect">
                      <a:avLst/>
                    </a:prstGeom>
                    <a:noFill/>
                    <a:ln>
                      <a:noFill/>
                    </a:ln>
                  </pic:spPr>
                </pic:pic>
              </a:graphicData>
            </a:graphic>
          </wp:inline>
        </w:drawing>
      </w:r>
    </w:p>
    <w:p w14:paraId="11BA10CD" w14:textId="77777777" w:rsidR="00B96B4E" w:rsidRDefault="00B96B4E" w:rsidP="00CC6864">
      <w:pPr>
        <w:keepNext/>
        <w:keepLines/>
        <w:jc w:val="center"/>
      </w:pPr>
    </w:p>
    <w:p w14:paraId="4D1DDDF7" w14:textId="6B9E156C" w:rsidR="00B96B4E" w:rsidRDefault="00B96B4E" w:rsidP="00C4657B">
      <w:pPr>
        <w:keepNext/>
        <w:keepLines/>
        <w:jc w:val="center"/>
      </w:pPr>
      <w:r>
        <w:rPr>
          <w:rFonts w:ascii="Arial" w:hAnsi="Arial" w:cs="Arial"/>
          <w:noProof/>
          <w:sz w:val="20"/>
          <w:szCs w:val="20"/>
        </w:rPr>
        <w:drawing>
          <wp:inline distT="0" distB="0" distL="0" distR="0" wp14:anchorId="2AA8BC95" wp14:editId="4713A1F3">
            <wp:extent cx="5029200" cy="275925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0" cy="2759250"/>
                    </a:xfrm>
                    <a:prstGeom prst="rect">
                      <a:avLst/>
                    </a:prstGeom>
                    <a:noFill/>
                    <a:ln>
                      <a:noFill/>
                    </a:ln>
                  </pic:spPr>
                </pic:pic>
              </a:graphicData>
            </a:graphic>
          </wp:inline>
        </w:drawing>
      </w:r>
    </w:p>
    <w:p w14:paraId="63301266" w14:textId="77777777" w:rsidR="00512D76" w:rsidRDefault="00512D76" w:rsidP="00C4657B">
      <w:pPr>
        <w:jc w:val="center"/>
      </w:pPr>
    </w:p>
    <w:p w14:paraId="5EBCD5D2" w14:textId="0FDCF41F" w:rsidR="009C175A" w:rsidRDefault="00B96B4E" w:rsidP="001870CC">
      <w:pPr>
        <w:pStyle w:val="Heading2"/>
        <w:keepNext/>
      </w:pPr>
      <w:bookmarkStart w:id="26" w:name="_Toc282337973"/>
      <w:bookmarkStart w:id="27" w:name="_Toc282338075"/>
      <w:bookmarkStart w:id="28" w:name="_Toc282435275"/>
      <w:r>
        <w:t>GnuWin wGet</w:t>
      </w:r>
      <w:bookmarkEnd w:id="26"/>
      <w:bookmarkEnd w:id="27"/>
      <w:bookmarkEnd w:id="28"/>
    </w:p>
    <w:p w14:paraId="2A8E0BA6" w14:textId="77777777" w:rsidR="00B96B4E" w:rsidRDefault="00B96B4E" w:rsidP="001870CC">
      <w:pPr>
        <w:keepNext/>
      </w:pPr>
      <w:r w:rsidRPr="00B96B4E">
        <w:rPr>
          <w:b/>
        </w:rPr>
        <w:t>Optional, check with your manager</w:t>
      </w:r>
      <w:r>
        <w:t xml:space="preserve"> before loading. </w:t>
      </w:r>
    </w:p>
    <w:p w14:paraId="0336D3F9" w14:textId="3CBB176C" w:rsidR="009C175A" w:rsidRDefault="009C175A" w:rsidP="009C175A">
      <w:r w:rsidRPr="009C175A">
        <w:t xml:space="preserve">Latest </w:t>
      </w:r>
      <w:r w:rsidR="00B96B4E">
        <w:t>GnuWin wGet</w:t>
      </w:r>
      <w:r w:rsidR="00B96B4E">
        <w:tab/>
      </w:r>
      <w:hyperlink r:id="rId38" w:history="1">
        <w:r w:rsidR="00B96B4E" w:rsidRPr="00B96B4E">
          <w:rPr>
            <w:rStyle w:val="Hyperlink"/>
            <w:rFonts w:cs="Arial"/>
          </w:rPr>
          <w:t>http://gnuwin32.sourceforge.net/packages/wget.htm</w:t>
        </w:r>
      </w:hyperlink>
    </w:p>
    <w:p w14:paraId="577AAF29" w14:textId="28850565" w:rsidR="009C175A" w:rsidRDefault="009C175A" w:rsidP="001870CC">
      <w:pPr>
        <w:pStyle w:val="Heading2"/>
        <w:keepNext/>
      </w:pPr>
      <w:bookmarkStart w:id="29" w:name="_Toc282337974"/>
      <w:bookmarkStart w:id="30" w:name="_Toc282338076"/>
      <w:bookmarkStart w:id="31" w:name="_Toc282435276"/>
      <w:r>
        <w:lastRenderedPageBreak/>
        <w:t>Jenkins</w:t>
      </w:r>
      <w:bookmarkEnd w:id="29"/>
      <w:bookmarkEnd w:id="30"/>
      <w:r w:rsidR="00ED574D">
        <w:t xml:space="preserve">, </w:t>
      </w:r>
      <w:r w:rsidR="00ED574D" w:rsidRPr="008008BF">
        <w:rPr>
          <w:color w:val="7F7F7F" w:themeColor="text1" w:themeTint="80"/>
        </w:rPr>
        <w:t>Optional</w:t>
      </w:r>
      <w:bookmarkEnd w:id="31"/>
    </w:p>
    <w:p w14:paraId="696EB74B" w14:textId="3C5CECF0" w:rsidR="009C175A" w:rsidRDefault="00512D76" w:rsidP="001870CC">
      <w:pPr>
        <w:keepNext/>
      </w:pPr>
      <w:r w:rsidRPr="00512D76">
        <w:rPr>
          <w:b/>
        </w:rPr>
        <w:t>Optional, check with your manager</w:t>
      </w:r>
      <w:r>
        <w:t xml:space="preserve"> before loading.</w:t>
      </w:r>
    </w:p>
    <w:p w14:paraId="53FA7E6A" w14:textId="2CF52B24" w:rsidR="00512D76" w:rsidRDefault="00512D76" w:rsidP="009C175A">
      <w:r>
        <w:t>Latest Jenkins</w:t>
      </w:r>
      <w:r>
        <w:tab/>
      </w:r>
      <w:hyperlink r:id="rId39" w:history="1">
        <w:r w:rsidRPr="00512D76">
          <w:rPr>
            <w:rStyle w:val="Hyperlink"/>
            <w:rFonts w:cs="Arial"/>
          </w:rPr>
          <w:t>http://mirrors.jenkins-ci.org/war/latest/jenkins.war</w:t>
        </w:r>
      </w:hyperlink>
      <w:r w:rsidRPr="00512D76">
        <w:rPr>
          <w:rFonts w:cs="Arial"/>
        </w:rPr>
        <w:t xml:space="preserve"> (</w:t>
      </w:r>
      <w:hyperlink r:id="rId40" w:history="1">
        <w:r w:rsidRPr="00512D76">
          <w:rPr>
            <w:rStyle w:val="Hyperlink"/>
            <w:rFonts w:cs="Arial"/>
          </w:rPr>
          <w:t>http://jenkins-ci.org/</w:t>
        </w:r>
      </w:hyperlink>
      <w:r w:rsidRPr="00512D76">
        <w:rPr>
          <w:rFonts w:cs="Arial"/>
        </w:rPr>
        <w:t>)</w:t>
      </w:r>
    </w:p>
    <w:p w14:paraId="17BEB1BB" w14:textId="09B51FD0" w:rsidR="00512D76" w:rsidRDefault="00512D76" w:rsidP="00C4657B">
      <w:pPr>
        <w:jc w:val="center"/>
      </w:pPr>
      <w:r w:rsidRPr="003254D1">
        <w:rPr>
          <w:rFonts w:ascii="Arial" w:hAnsi="Arial" w:cs="Arial"/>
          <w:b/>
          <w:noProof/>
          <w:sz w:val="20"/>
          <w:szCs w:val="20"/>
        </w:rPr>
        <w:drawing>
          <wp:inline distT="0" distB="0" distL="0" distR="0" wp14:anchorId="04922FFB" wp14:editId="23EF6E24">
            <wp:extent cx="5029200" cy="342050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9200" cy="3420502"/>
                    </a:xfrm>
                    <a:prstGeom prst="rect">
                      <a:avLst/>
                    </a:prstGeom>
                  </pic:spPr>
                </pic:pic>
              </a:graphicData>
            </a:graphic>
          </wp:inline>
        </w:drawing>
      </w:r>
    </w:p>
    <w:p w14:paraId="33612C60" w14:textId="77777777" w:rsidR="00C4657B" w:rsidRDefault="00C4657B" w:rsidP="00C4657B">
      <w:pPr>
        <w:jc w:val="center"/>
      </w:pPr>
    </w:p>
    <w:p w14:paraId="557E82D0" w14:textId="716D44CB" w:rsidR="00BF70BC" w:rsidRDefault="00BF70BC" w:rsidP="001870CC">
      <w:pPr>
        <w:pStyle w:val="Heading1"/>
        <w:keepNext/>
        <w:keepLines/>
      </w:pPr>
      <w:bookmarkStart w:id="32" w:name="_Toc282337975"/>
      <w:bookmarkStart w:id="33" w:name="_Toc282338077"/>
      <w:bookmarkStart w:id="34" w:name="_Toc282435277"/>
      <w:r>
        <w:t>Install Instructions</w:t>
      </w:r>
      <w:bookmarkEnd w:id="32"/>
      <w:bookmarkEnd w:id="33"/>
      <w:bookmarkEnd w:id="34"/>
    </w:p>
    <w:p w14:paraId="0DEDCFEE" w14:textId="1D0C8E00" w:rsidR="00512D76" w:rsidRDefault="00512D76" w:rsidP="001870CC">
      <w:pPr>
        <w:pStyle w:val="Heading2"/>
        <w:keepNext/>
        <w:keepLines/>
      </w:pPr>
      <w:bookmarkStart w:id="35" w:name="_Toc282337976"/>
      <w:bookmarkStart w:id="36" w:name="_Toc282338078"/>
      <w:bookmarkStart w:id="37" w:name="_Toc282435278"/>
      <w:r>
        <w:t>Download and Install Java JDK</w:t>
      </w:r>
      <w:bookmarkEnd w:id="35"/>
      <w:bookmarkEnd w:id="36"/>
      <w:bookmarkEnd w:id="37"/>
    </w:p>
    <w:p w14:paraId="4E6DA247" w14:textId="02C0D890" w:rsidR="00512D76" w:rsidRPr="002B2347" w:rsidRDefault="00512D76" w:rsidP="004D78BC">
      <w:pPr>
        <w:pStyle w:val="ListParagraph"/>
        <w:numPr>
          <w:ilvl w:val="0"/>
          <w:numId w:val="40"/>
        </w:numPr>
      </w:pPr>
      <w:r w:rsidRPr="00362945">
        <w:t xml:space="preserve">Run/Unzip the distribution archive, i.e. </w:t>
      </w:r>
      <w:r w:rsidRPr="004D78BC">
        <w:rPr>
          <w:rFonts w:ascii="Courier New" w:hAnsi="Courier New" w:cs="Courier New"/>
        </w:rPr>
        <w:t>jdk-8u</w:t>
      </w:r>
      <w:r w:rsidR="0090346C" w:rsidRPr="004D78BC">
        <w:rPr>
          <w:rFonts w:ascii="Courier New" w:hAnsi="Courier New" w:cs="Courier New"/>
        </w:rPr>
        <w:t>2</w:t>
      </w:r>
      <w:r w:rsidRPr="004D78BC">
        <w:rPr>
          <w:rFonts w:ascii="Courier New" w:hAnsi="Courier New" w:cs="Courier New"/>
        </w:rPr>
        <w:t>5-windows-x64.exe</w:t>
      </w:r>
      <w:r w:rsidRPr="00362945">
        <w:t xml:space="preserve"> to the directory you wish to install JDK 1.8.0_XX.</w:t>
      </w:r>
      <w:r w:rsidR="005E38BA">
        <w:t xml:space="preserve"> </w:t>
      </w:r>
      <w:r w:rsidRPr="00362945">
        <w:t xml:space="preserve">These instructions assume you chose </w:t>
      </w:r>
      <w:r w:rsidRPr="004D78BC">
        <w:rPr>
          <w:rFonts w:ascii="Courier New" w:hAnsi="Courier New" w:cs="Courier New"/>
        </w:rPr>
        <w:t>c:\apps\Java\jdk1.8.0_</w:t>
      </w:r>
      <w:r w:rsidR="0090346C" w:rsidRPr="004D78BC">
        <w:rPr>
          <w:rFonts w:ascii="Courier New" w:hAnsi="Courier New" w:cs="Courier New"/>
        </w:rPr>
        <w:t>2</w:t>
      </w:r>
      <w:r w:rsidRPr="004D78BC">
        <w:rPr>
          <w:rFonts w:ascii="Courier New" w:hAnsi="Courier New" w:cs="Courier New"/>
        </w:rPr>
        <w:t>5</w:t>
      </w:r>
      <w:r w:rsidRPr="00362945">
        <w:t xml:space="preserve"> </w:t>
      </w:r>
      <w:r w:rsidRPr="00033965">
        <w:rPr>
          <w:i/>
          <w:color w:val="548DD4" w:themeColor="text2" w:themeTint="99"/>
        </w:rPr>
        <w:t>(if you choose another directory, replace your directory name where applicable)</w:t>
      </w:r>
      <w:r w:rsidRPr="00362945">
        <w:t>.</w:t>
      </w:r>
    </w:p>
    <w:p w14:paraId="503A86EC" w14:textId="6A85B77C" w:rsidR="00512D76" w:rsidRPr="002B2347" w:rsidRDefault="00512D76" w:rsidP="004D78BC">
      <w:pPr>
        <w:pStyle w:val="ListParagraph"/>
        <w:numPr>
          <w:ilvl w:val="0"/>
          <w:numId w:val="40"/>
        </w:numPr>
      </w:pPr>
      <w:r w:rsidRPr="00362945">
        <w:t xml:space="preserve">Add the </w:t>
      </w:r>
      <w:r w:rsidRPr="004D78BC">
        <w:rPr>
          <w:rFonts w:cs="Courier New"/>
          <w:b/>
          <w:bCs/>
        </w:rPr>
        <w:t>JAVA_HOME</w:t>
      </w:r>
      <w:r w:rsidRPr="00362945">
        <w:t xml:space="preserve"> system environment variable by opening up system properties (WinKey + Pause).</w:t>
      </w:r>
      <w:r w:rsidR="005E38BA">
        <w:t xml:space="preserve"> </w:t>
      </w:r>
      <w:r w:rsidRPr="00362945">
        <w:t>Select the “Advanced system settings” link, then selecting the “Advanced” tab, and then pressing the “Environment Variables…” button.</w:t>
      </w:r>
      <w:r w:rsidR="005E38BA">
        <w:t xml:space="preserve"> </w:t>
      </w:r>
      <w:r w:rsidRPr="00362945">
        <w:t xml:space="preserve">In the System Variables section, add a new variable, </w:t>
      </w:r>
      <w:r w:rsidRPr="004D78BC">
        <w:rPr>
          <w:rFonts w:cs="Courier New"/>
          <w:bCs/>
        </w:rPr>
        <w:t>JAVA_HOME</w:t>
      </w:r>
      <w:r w:rsidRPr="00362945">
        <w:t xml:space="preserve">, or edit the existing variable with the value </w:t>
      </w:r>
      <w:r w:rsidRPr="004D78BC">
        <w:rPr>
          <w:rFonts w:cs="Courier New"/>
          <w:bCs/>
        </w:rPr>
        <w:t>c:\apps\Java\jdk1.8.0_XX</w:t>
      </w:r>
      <w:r w:rsidRPr="00362945">
        <w:t xml:space="preserve"> </w:t>
      </w:r>
      <w:r w:rsidRPr="00033965">
        <w:rPr>
          <w:i/>
          <w:color w:val="548DD4" w:themeColor="text2" w:themeTint="99"/>
        </w:rPr>
        <w:t xml:space="preserve">(where XX represents your actual sub-version </w:t>
      </w:r>
      <w:r w:rsidRPr="00033965">
        <w:rPr>
          <w:i/>
          <w:color w:val="548DD4" w:themeColor="text2" w:themeTint="99"/>
        </w:rPr>
        <w:lastRenderedPageBreak/>
        <w:t>numbers.)</w:t>
      </w:r>
      <w:r w:rsidRPr="00362945">
        <w:t xml:space="preserve"> Be sure to omit any quotation marks around the path even if it contains spaces.</w:t>
      </w:r>
    </w:p>
    <w:p w14:paraId="7056E978" w14:textId="77777777" w:rsidR="00512D76" w:rsidRPr="00CD1516" w:rsidRDefault="00512D76" w:rsidP="00CD1516">
      <w:pPr>
        <w:pStyle w:val="ListParagraph"/>
        <w:rPr>
          <w:rStyle w:val="CommandLine"/>
        </w:rPr>
      </w:pPr>
      <w:r w:rsidRPr="00CD1516">
        <w:rPr>
          <w:rStyle w:val="CommandLine"/>
        </w:rPr>
        <w:t>JAVA_HOME</w:t>
      </w:r>
    </w:p>
    <w:p w14:paraId="51478359" w14:textId="77777777" w:rsidR="00512D76" w:rsidRPr="00CD1516" w:rsidRDefault="00512D76" w:rsidP="00CD1516">
      <w:pPr>
        <w:pStyle w:val="ListParagraph"/>
        <w:rPr>
          <w:rStyle w:val="CommandLine"/>
        </w:rPr>
      </w:pPr>
      <w:r w:rsidRPr="00CD1516">
        <w:rPr>
          <w:rStyle w:val="CommandLine"/>
        </w:rPr>
        <w:t>c:\apps\Java\jdk1.8.0_XX</w:t>
      </w:r>
    </w:p>
    <w:p w14:paraId="3F86D6C2" w14:textId="77777777" w:rsidR="00512D76" w:rsidRPr="00CD1516" w:rsidRDefault="00512D76" w:rsidP="00CD1516">
      <w:pPr>
        <w:pStyle w:val="ListParagraph"/>
        <w:rPr>
          <w:rStyle w:val="CommandLine"/>
        </w:rPr>
      </w:pPr>
    </w:p>
    <w:p w14:paraId="46BC73AE" w14:textId="08976681" w:rsidR="00512D76" w:rsidRPr="00362945" w:rsidRDefault="00512D76" w:rsidP="004D78BC">
      <w:pPr>
        <w:pStyle w:val="ListParagraph"/>
        <w:numPr>
          <w:ilvl w:val="0"/>
          <w:numId w:val="40"/>
        </w:numPr>
      </w:pPr>
      <w:r w:rsidRPr="00362945">
        <w:t xml:space="preserve">In the same dialog, create/update the </w:t>
      </w:r>
      <w:r w:rsidRPr="004D78BC">
        <w:rPr>
          <w:b/>
        </w:rPr>
        <w:t>PATH</w:t>
      </w:r>
      <w:r w:rsidRPr="00362945">
        <w:t xml:space="preserve"> system variable.</w:t>
      </w:r>
      <w:r w:rsidR="005E38BA">
        <w:t xml:space="preserve"> </w:t>
      </w:r>
      <w:r w:rsidRPr="00362945">
        <w:t>Add the value %JAVA_HOME%\bin</w:t>
      </w:r>
    </w:p>
    <w:p w14:paraId="46AEA9A3" w14:textId="77777777" w:rsidR="00512D76" w:rsidRPr="00CD1516" w:rsidRDefault="00512D76" w:rsidP="00CD1516">
      <w:pPr>
        <w:pStyle w:val="ListParagraph"/>
        <w:rPr>
          <w:rStyle w:val="CommandLine"/>
        </w:rPr>
      </w:pPr>
      <w:r w:rsidRPr="00CD1516">
        <w:rPr>
          <w:rStyle w:val="CommandLine"/>
        </w:rPr>
        <w:t>Path</w:t>
      </w:r>
      <w:r w:rsidRPr="00CD1516">
        <w:rPr>
          <w:rStyle w:val="CommandLine"/>
        </w:rPr>
        <w:br/>
        <w:t>%JAVA_HOME%\bin;</w:t>
      </w:r>
    </w:p>
    <w:p w14:paraId="33E56698" w14:textId="77777777" w:rsidR="00CD1516" w:rsidRPr="00CD1516" w:rsidRDefault="00CD1516" w:rsidP="00CD1516">
      <w:pPr>
        <w:pStyle w:val="ListParagraph"/>
        <w:rPr>
          <w:rStyle w:val="CommandLine"/>
        </w:rPr>
      </w:pPr>
    </w:p>
    <w:p w14:paraId="378884DD" w14:textId="764C39AF" w:rsidR="0090346C" w:rsidRPr="004D78BC" w:rsidRDefault="0090346C" w:rsidP="004D78BC">
      <w:pPr>
        <w:pStyle w:val="ListParagraph"/>
        <w:numPr>
          <w:ilvl w:val="0"/>
          <w:numId w:val="40"/>
        </w:numPr>
        <w:rPr>
          <w:rStyle w:val="HTMLTypewriter"/>
          <w:rFonts w:eastAsia="Calibri"/>
        </w:rPr>
      </w:pPr>
      <w:r>
        <w:t xml:space="preserve">For a </w:t>
      </w:r>
      <w:r w:rsidRPr="004D78BC">
        <w:rPr>
          <w:b/>
        </w:rPr>
        <w:t>Mac computer</w:t>
      </w:r>
      <w:r>
        <w:t xml:space="preserve">, the Java JDK </w:t>
      </w:r>
      <w:r w:rsidRPr="004D78BC">
        <w:rPr>
          <w:rFonts w:ascii="Courier New" w:hAnsi="Courier New"/>
          <w:sz w:val="20"/>
          <w:szCs w:val="20"/>
        </w:rPr>
        <w:t>jdk-8u25-macosx-64.dmg</w:t>
      </w:r>
      <w:r w:rsidRPr="004D78BC">
        <w:t xml:space="preserve"> </w:t>
      </w:r>
      <w:r>
        <w:t xml:space="preserve">is usually installed in /Library/Java/JavaVirtualMachines. Follow the instructions from Oracle.com for installing the JDK Mac version. Add </w:t>
      </w:r>
      <w:r w:rsidR="004F347E" w:rsidRPr="004D78BC">
        <w:rPr>
          <w:rFonts w:ascii="Courier New" w:hAnsi="Courier New"/>
          <w:sz w:val="20"/>
          <w:szCs w:val="20"/>
        </w:rPr>
        <w:t>JAVA_HOME</w:t>
      </w:r>
      <w:r>
        <w:t xml:space="preserve"> system variable</w:t>
      </w:r>
      <w:r w:rsidR="004F347E">
        <w:t xml:space="preserve"> and </w:t>
      </w:r>
      <w:r w:rsidR="004F347E" w:rsidRPr="004D78BC">
        <w:rPr>
          <w:rFonts w:ascii="Courier New" w:hAnsi="Courier New"/>
          <w:sz w:val="20"/>
          <w:szCs w:val="20"/>
        </w:rPr>
        <w:t>PATH</w:t>
      </w:r>
      <w:r>
        <w:t xml:space="preserve"> to your </w:t>
      </w:r>
      <w:r w:rsidRPr="004D78BC">
        <w:rPr>
          <w:b/>
        </w:rPr>
        <w:t>home .bashrc</w:t>
      </w:r>
      <w:r>
        <w:t xml:space="preserve"> and to </w:t>
      </w:r>
      <w:r w:rsidRPr="004D78BC">
        <w:rPr>
          <w:b/>
        </w:rPr>
        <w:t>/etc/launchd.conf</w:t>
      </w:r>
      <w:r>
        <w:t xml:space="preserve">. </w:t>
      </w:r>
      <w:r w:rsidR="004F347E">
        <w:t>They</w:t>
      </w:r>
      <w:r>
        <w:t xml:space="preserve"> should look something like this:</w:t>
      </w:r>
    </w:p>
    <w:p w14:paraId="2DAB5420" w14:textId="36B6AE79" w:rsidR="0090346C" w:rsidRPr="00CD1516" w:rsidRDefault="0090346C" w:rsidP="00CD1516">
      <w:pPr>
        <w:pStyle w:val="ListParagraph"/>
        <w:rPr>
          <w:rStyle w:val="CommandLine"/>
        </w:rPr>
      </w:pPr>
      <w:r w:rsidRPr="00CD1516">
        <w:rPr>
          <w:rStyle w:val="CommandLine"/>
        </w:rPr>
        <w:t>export JAVA_HOME=/Library/Java/JavaVirtualMachines/jdk1.8.0_25.jdk/Contents/Home</w:t>
      </w:r>
    </w:p>
    <w:p w14:paraId="1EE22135" w14:textId="093F68AF" w:rsidR="004F347E" w:rsidRPr="00CD1516" w:rsidRDefault="004F347E" w:rsidP="00CD1516">
      <w:pPr>
        <w:pStyle w:val="ListParagraph"/>
        <w:rPr>
          <w:rStyle w:val="CommandLine"/>
        </w:rPr>
      </w:pPr>
      <w:r w:rsidRPr="00CD1516">
        <w:rPr>
          <w:rStyle w:val="CommandLine"/>
        </w:rPr>
        <w:t>export PATH=$JAVA_HOME:$PATH</w:t>
      </w:r>
    </w:p>
    <w:p w14:paraId="785A33F7" w14:textId="77777777" w:rsidR="0090346C" w:rsidRPr="00CD1516" w:rsidRDefault="0090346C" w:rsidP="00CD1516">
      <w:pPr>
        <w:pStyle w:val="ListParagraph"/>
        <w:rPr>
          <w:rStyle w:val="CommandLine"/>
        </w:rPr>
      </w:pPr>
    </w:p>
    <w:p w14:paraId="23764E9B" w14:textId="77777777" w:rsidR="0060517F" w:rsidRDefault="0060517F" w:rsidP="0060517F">
      <w:pPr>
        <w:pStyle w:val="Heading2"/>
      </w:pPr>
      <w:bookmarkStart w:id="38" w:name="_Toc282337977"/>
      <w:bookmarkStart w:id="39" w:name="_Toc282338079"/>
      <w:bookmarkStart w:id="40" w:name="_Toc282435279"/>
      <w:r>
        <w:t>Download and Install Maven</w:t>
      </w:r>
      <w:bookmarkEnd w:id="38"/>
      <w:bookmarkEnd w:id="39"/>
      <w:bookmarkEnd w:id="40"/>
    </w:p>
    <w:p w14:paraId="0CB2619C" w14:textId="77777777" w:rsidR="0060517F" w:rsidRDefault="0060517F" w:rsidP="0060517F">
      <w:pPr>
        <w:numPr>
          <w:ilvl w:val="0"/>
          <w:numId w:val="1"/>
        </w:numPr>
        <w:spacing w:before="100" w:beforeAutospacing="1" w:after="100" w:afterAutospacing="1"/>
      </w:pPr>
      <w:r>
        <w:t xml:space="preserve">Unzip the distribution archive, i.e. </w:t>
      </w:r>
      <w:r>
        <w:rPr>
          <w:rStyle w:val="HTMLTypewriter"/>
        </w:rPr>
        <w:t>apache-maven-</w:t>
      </w:r>
      <w:r w:rsidR="00A67134">
        <w:rPr>
          <w:rStyle w:val="HTMLTypewriter"/>
        </w:rPr>
        <w:t>3</w:t>
      </w:r>
      <w:r>
        <w:rPr>
          <w:rStyle w:val="HTMLTypewriter"/>
        </w:rPr>
        <w:t>.</w:t>
      </w:r>
      <w:r w:rsidR="00A67134">
        <w:rPr>
          <w:rStyle w:val="HTMLTypewriter"/>
        </w:rPr>
        <w:t>x</w:t>
      </w:r>
      <w:r>
        <w:rPr>
          <w:rStyle w:val="HTMLTypewriter"/>
        </w:rPr>
        <w:t>.</w:t>
      </w:r>
      <w:r w:rsidR="00A67134">
        <w:rPr>
          <w:rStyle w:val="HTMLTypewriter"/>
        </w:rPr>
        <w:t>x</w:t>
      </w:r>
      <w:r>
        <w:rPr>
          <w:rStyle w:val="HTMLTypewriter"/>
        </w:rPr>
        <w:t>-bin.zip</w:t>
      </w:r>
      <w:r>
        <w:t xml:space="preserve"> to the directory you wish to install Maven </w:t>
      </w:r>
      <w:r w:rsidR="00A67134">
        <w:t>3</w:t>
      </w:r>
      <w:r>
        <w:t>.</w:t>
      </w:r>
      <w:r w:rsidR="00A67134">
        <w:t>x</w:t>
      </w:r>
      <w:r>
        <w:t>.</w:t>
      </w:r>
      <w:r w:rsidR="00A67134">
        <w:t>x</w:t>
      </w:r>
      <w:r>
        <w:t xml:space="preserve">. These instructions assume you chose </w:t>
      </w:r>
      <w:r>
        <w:rPr>
          <w:rStyle w:val="HTMLTypewriter"/>
        </w:rPr>
        <w:t>C:\maven</w:t>
      </w:r>
      <w:r w:rsidR="00A67134">
        <w:rPr>
          <w:rStyle w:val="HTMLTypewriter"/>
        </w:rPr>
        <w:t xml:space="preserve"> </w:t>
      </w:r>
      <w:r w:rsidR="00A67134" w:rsidRPr="00033965">
        <w:rPr>
          <w:i/>
          <w:color w:val="548DD4" w:themeColor="text2" w:themeTint="99"/>
        </w:rPr>
        <w:t>(if you choose another directory, replace your directory name where applicable)</w:t>
      </w:r>
      <w:r>
        <w:t xml:space="preserve">. The subdirectory </w:t>
      </w:r>
      <w:r>
        <w:rPr>
          <w:rStyle w:val="HTMLTypewriter"/>
        </w:rPr>
        <w:t>apache-maven-</w:t>
      </w:r>
      <w:r w:rsidR="00A67134">
        <w:rPr>
          <w:rStyle w:val="HTMLTypewriter"/>
        </w:rPr>
        <w:t>3</w:t>
      </w:r>
      <w:r>
        <w:rPr>
          <w:rStyle w:val="HTMLTypewriter"/>
        </w:rPr>
        <w:t>.</w:t>
      </w:r>
      <w:r w:rsidR="00A67134">
        <w:rPr>
          <w:rStyle w:val="HTMLTypewriter"/>
        </w:rPr>
        <w:t>x</w:t>
      </w:r>
      <w:r>
        <w:rPr>
          <w:rStyle w:val="HTMLTypewriter"/>
        </w:rPr>
        <w:t>.</w:t>
      </w:r>
      <w:r w:rsidR="00A67134">
        <w:rPr>
          <w:rStyle w:val="HTMLTypewriter"/>
        </w:rPr>
        <w:t>x</w:t>
      </w:r>
      <w:r>
        <w:t xml:space="preserve"> </w:t>
      </w:r>
      <w:r w:rsidR="00C93F3F">
        <w:t>(</w:t>
      </w:r>
      <w:r w:rsidR="00C93F3F" w:rsidRPr="00331DFC">
        <w:rPr>
          <w:b/>
        </w:rPr>
        <w:t>where x.x represents your actual sub-version numbers</w:t>
      </w:r>
      <w:r w:rsidR="00C93F3F">
        <w:t xml:space="preserve">) </w:t>
      </w:r>
      <w:r>
        <w:t>will be created from the archive.</w:t>
      </w:r>
    </w:p>
    <w:p w14:paraId="32575439" w14:textId="1C52EA16" w:rsidR="0060517F" w:rsidRDefault="0060517F" w:rsidP="0060517F">
      <w:pPr>
        <w:numPr>
          <w:ilvl w:val="0"/>
          <w:numId w:val="1"/>
        </w:numPr>
        <w:spacing w:before="100" w:beforeAutospacing="1" w:after="100" w:afterAutospacing="1"/>
      </w:pPr>
      <w:r>
        <w:t xml:space="preserve">Add the </w:t>
      </w:r>
      <w:r w:rsidRPr="00BE4BA8">
        <w:rPr>
          <w:rStyle w:val="HTMLTypewriter"/>
          <w:rFonts w:ascii="Verdana" w:hAnsi="Verdana"/>
          <w:b/>
          <w:sz w:val="24"/>
          <w:szCs w:val="24"/>
        </w:rPr>
        <w:t>M2_HOME</w:t>
      </w:r>
      <w:r>
        <w:t xml:space="preserve"> environment variable by opening up the system properties (WinKey + Pause</w:t>
      </w:r>
      <w:r w:rsidR="001B345C">
        <w:t>), selecting the "Advanced" tab</w:t>
      </w:r>
      <w:r>
        <w:t xml:space="preserve"> and the "Environment Variables" button, then adding the </w:t>
      </w:r>
      <w:r>
        <w:rPr>
          <w:rStyle w:val="HTMLTypewriter"/>
        </w:rPr>
        <w:t>M2_HOME</w:t>
      </w:r>
      <w:r>
        <w:t xml:space="preserve"> variable in the </w:t>
      </w:r>
      <w:r w:rsidRPr="00074383">
        <w:rPr>
          <w:b/>
        </w:rPr>
        <w:t>System variables</w:t>
      </w:r>
      <w:r>
        <w:t xml:space="preserve"> with the value </w:t>
      </w:r>
      <w:r>
        <w:rPr>
          <w:rStyle w:val="HTMLTypewriter"/>
        </w:rPr>
        <w:t>C:\</w:t>
      </w:r>
      <w:r w:rsidR="00A67134">
        <w:rPr>
          <w:rStyle w:val="HTMLTypewriter"/>
        </w:rPr>
        <w:t>maven</w:t>
      </w:r>
      <w:r>
        <w:rPr>
          <w:rStyle w:val="HTMLTypewriter"/>
        </w:rPr>
        <w:t>\apache-maven-</w:t>
      </w:r>
      <w:r w:rsidR="00A67134">
        <w:rPr>
          <w:rStyle w:val="HTMLTypewriter"/>
        </w:rPr>
        <w:t>3</w:t>
      </w:r>
      <w:r>
        <w:rPr>
          <w:rStyle w:val="HTMLTypewriter"/>
        </w:rPr>
        <w:t>.</w:t>
      </w:r>
      <w:r w:rsidR="00A67134">
        <w:rPr>
          <w:rStyle w:val="HTMLTypewriter"/>
        </w:rPr>
        <w:t>x</w:t>
      </w:r>
      <w:r>
        <w:rPr>
          <w:rStyle w:val="HTMLTypewriter"/>
        </w:rPr>
        <w:t>.</w:t>
      </w:r>
      <w:r w:rsidR="00A67134">
        <w:rPr>
          <w:rStyle w:val="HTMLTypewriter"/>
        </w:rPr>
        <w:t>x</w:t>
      </w:r>
      <w:r>
        <w:t xml:space="preserve">. Be sure to omit any quotation marks around the path even if it contains spaces. </w:t>
      </w:r>
      <w:r>
        <w:rPr>
          <w:b/>
          <w:bCs/>
        </w:rPr>
        <w:t>Note</w:t>
      </w:r>
      <w:r>
        <w:t xml:space="preserve">: For Maven &lt; 2.0.9, also be sure that the </w:t>
      </w:r>
      <w:r>
        <w:rPr>
          <w:rStyle w:val="HTMLTypewriter"/>
        </w:rPr>
        <w:t>M2_HOME</w:t>
      </w:r>
      <w:r>
        <w:t xml:space="preserve"> doesn't have a '\' as last character.</w:t>
      </w:r>
      <w:r w:rsidR="00A825C3">
        <w:t xml:space="preserve"> </w:t>
      </w:r>
    </w:p>
    <w:p w14:paraId="5B46CB2C" w14:textId="029DA5D8" w:rsidR="0060517F" w:rsidRPr="00CD1516" w:rsidRDefault="0060517F" w:rsidP="00CD1516">
      <w:pPr>
        <w:pStyle w:val="ListParagraph"/>
        <w:rPr>
          <w:rStyle w:val="CommandLine"/>
        </w:rPr>
      </w:pPr>
      <w:r w:rsidRPr="00CD1516">
        <w:rPr>
          <w:rStyle w:val="CommandLine"/>
        </w:rPr>
        <w:t>M2_HOME</w:t>
      </w:r>
      <w:r w:rsidRPr="00CD1516">
        <w:rPr>
          <w:rStyle w:val="CommandLine"/>
        </w:rPr>
        <w:br/>
        <w:t>C:\maven\apache-maven-</w:t>
      </w:r>
      <w:r w:rsidR="00A67134" w:rsidRPr="00CD1516">
        <w:rPr>
          <w:rStyle w:val="CommandLine"/>
        </w:rPr>
        <w:t>3</w:t>
      </w:r>
      <w:r w:rsidRPr="00CD1516">
        <w:rPr>
          <w:rStyle w:val="CommandLine"/>
        </w:rPr>
        <w:t>.</w:t>
      </w:r>
      <w:r w:rsidR="00A67134" w:rsidRPr="00CD1516">
        <w:rPr>
          <w:rStyle w:val="CommandLine"/>
        </w:rPr>
        <w:t>x</w:t>
      </w:r>
      <w:r w:rsidRPr="00CD1516">
        <w:rPr>
          <w:rStyle w:val="CommandLine"/>
        </w:rPr>
        <w:t>.</w:t>
      </w:r>
      <w:r w:rsidR="00A67134" w:rsidRPr="00CD1516">
        <w:rPr>
          <w:rStyle w:val="CommandLine"/>
        </w:rPr>
        <w:t>x</w:t>
      </w:r>
    </w:p>
    <w:p w14:paraId="2F599B4A" w14:textId="5ABCD81E" w:rsidR="0060517F" w:rsidRDefault="0060517F" w:rsidP="0060517F">
      <w:pPr>
        <w:numPr>
          <w:ilvl w:val="0"/>
          <w:numId w:val="1"/>
        </w:numPr>
        <w:spacing w:before="100" w:beforeAutospacing="1" w:after="100" w:afterAutospacing="1"/>
      </w:pPr>
      <w:r>
        <w:t xml:space="preserve">In the same dialog, add the </w:t>
      </w:r>
      <w:r w:rsidRPr="00BE4BA8">
        <w:rPr>
          <w:rStyle w:val="HTMLTypewriter"/>
          <w:rFonts w:ascii="Verdana" w:hAnsi="Verdana"/>
          <w:b/>
          <w:sz w:val="24"/>
          <w:szCs w:val="24"/>
        </w:rPr>
        <w:t>M2</w:t>
      </w:r>
      <w:r w:rsidRPr="00BE4BA8">
        <w:rPr>
          <w:b/>
        </w:rPr>
        <w:t xml:space="preserve"> </w:t>
      </w:r>
      <w:r>
        <w:t xml:space="preserve">environment variable in the </w:t>
      </w:r>
      <w:r>
        <w:rPr>
          <w:b/>
        </w:rPr>
        <w:t>U</w:t>
      </w:r>
      <w:r w:rsidRPr="00074383">
        <w:rPr>
          <w:b/>
        </w:rPr>
        <w:t>ser variables</w:t>
      </w:r>
      <w:r>
        <w:t xml:space="preserve"> with the value </w:t>
      </w:r>
      <w:r w:rsidR="00BE4BA8">
        <w:rPr>
          <w:rStyle w:val="HTMLTypewriter"/>
        </w:rPr>
        <w:t>%M2_HOME%</w:t>
      </w:r>
      <w:r w:rsidRPr="00074383">
        <w:rPr>
          <w:rStyle w:val="HTMLTypewriter"/>
        </w:rPr>
        <w:t>\bin</w:t>
      </w:r>
      <w:r>
        <w:t>.</w:t>
      </w:r>
    </w:p>
    <w:p w14:paraId="1BA74186" w14:textId="582FCAA8" w:rsidR="0060517F" w:rsidRPr="00CD1516" w:rsidRDefault="0060517F" w:rsidP="00CD1516">
      <w:pPr>
        <w:pStyle w:val="ListParagraph"/>
        <w:rPr>
          <w:rStyle w:val="CommandLine"/>
        </w:rPr>
      </w:pPr>
      <w:r w:rsidRPr="00CD1516">
        <w:rPr>
          <w:rStyle w:val="CommandLine"/>
        </w:rPr>
        <w:t>M2</w:t>
      </w:r>
      <w:r w:rsidRPr="00CD1516">
        <w:rPr>
          <w:rStyle w:val="CommandLine"/>
        </w:rPr>
        <w:br/>
      </w:r>
      <w:r w:rsidR="00BE4BA8">
        <w:rPr>
          <w:rStyle w:val="CommandLine"/>
        </w:rPr>
        <w:t>%M2_HOME%</w:t>
      </w:r>
      <w:r w:rsidRPr="00CD1516">
        <w:rPr>
          <w:rStyle w:val="CommandLine"/>
        </w:rPr>
        <w:t>\bin</w:t>
      </w:r>
    </w:p>
    <w:p w14:paraId="7A896AC6" w14:textId="44B60C3F" w:rsidR="0066692E" w:rsidRDefault="0066692E" w:rsidP="0066692E">
      <w:pPr>
        <w:numPr>
          <w:ilvl w:val="0"/>
          <w:numId w:val="1"/>
        </w:numPr>
        <w:spacing w:before="100" w:beforeAutospacing="1" w:after="100" w:afterAutospacing="1"/>
      </w:pPr>
      <w:r>
        <w:lastRenderedPageBreak/>
        <w:t xml:space="preserve">In the same dialog, update/create the </w:t>
      </w:r>
      <w:r w:rsidRPr="00BE4BA8">
        <w:rPr>
          <w:rStyle w:val="HTMLTypewriter"/>
          <w:rFonts w:ascii="Verdana" w:hAnsi="Verdana"/>
          <w:b/>
          <w:sz w:val="24"/>
          <w:szCs w:val="24"/>
        </w:rPr>
        <w:t>Path</w:t>
      </w:r>
      <w:r>
        <w:t xml:space="preserve"> </w:t>
      </w:r>
      <w:r>
        <w:rPr>
          <w:b/>
        </w:rPr>
        <w:t>User</w:t>
      </w:r>
      <w:r w:rsidRPr="00583273">
        <w:rPr>
          <w:b/>
        </w:rPr>
        <w:t xml:space="preserve"> variable</w:t>
      </w:r>
      <w:r>
        <w:t xml:space="preserve"> in the user variables and prepend the value </w:t>
      </w:r>
      <w:r w:rsidR="003D0525">
        <w:rPr>
          <w:rStyle w:val="HTMLTypewriter"/>
        </w:rPr>
        <w:t>%M2%</w:t>
      </w:r>
      <w:r>
        <w:t xml:space="preserve"> to </w:t>
      </w:r>
      <w:r w:rsidR="003D0525">
        <w:t>make</w:t>
      </w:r>
      <w:r>
        <w:t xml:space="preserve"> Maven available in the command line.</w:t>
      </w:r>
    </w:p>
    <w:p w14:paraId="04D21782" w14:textId="393D321A" w:rsidR="0066692E" w:rsidRPr="00CD1516" w:rsidRDefault="0066692E" w:rsidP="00CD1516">
      <w:pPr>
        <w:pStyle w:val="ListParagraph"/>
        <w:rPr>
          <w:rStyle w:val="CommandLine"/>
        </w:rPr>
      </w:pPr>
      <w:r w:rsidRPr="00CD1516">
        <w:rPr>
          <w:rStyle w:val="CommandLine"/>
        </w:rPr>
        <w:t>Path</w:t>
      </w:r>
      <w:r w:rsidRPr="00CD1516">
        <w:rPr>
          <w:rStyle w:val="CommandLine"/>
        </w:rPr>
        <w:br/>
      </w:r>
      <w:r w:rsidR="003D0525" w:rsidRPr="00CD1516">
        <w:rPr>
          <w:rStyle w:val="CommandLine"/>
        </w:rPr>
        <w:t>%M2%;</w:t>
      </w:r>
    </w:p>
    <w:p w14:paraId="0ADC8729" w14:textId="77777777" w:rsidR="0060517F" w:rsidRDefault="0060517F" w:rsidP="0060517F">
      <w:pPr>
        <w:numPr>
          <w:ilvl w:val="0"/>
          <w:numId w:val="1"/>
        </w:numPr>
        <w:spacing w:before="100" w:beforeAutospacing="1" w:after="100" w:afterAutospacing="1"/>
      </w:pPr>
      <w:r>
        <w:rPr>
          <w:b/>
          <w:bCs/>
        </w:rPr>
        <w:t>Optional</w:t>
      </w:r>
      <w:r>
        <w:t xml:space="preserve">: In the same dialog, add the </w:t>
      </w:r>
      <w:r w:rsidRPr="00BE4BA8">
        <w:rPr>
          <w:rStyle w:val="HTMLTypewriter"/>
          <w:rFonts w:ascii="Verdana" w:hAnsi="Verdana"/>
          <w:b/>
          <w:sz w:val="24"/>
          <w:szCs w:val="24"/>
        </w:rPr>
        <w:t>MAVEN_OPTS</w:t>
      </w:r>
      <w:r>
        <w:t xml:space="preserve"> environment variable in the </w:t>
      </w:r>
      <w:r>
        <w:rPr>
          <w:b/>
        </w:rPr>
        <w:t>U</w:t>
      </w:r>
      <w:r w:rsidRPr="00074383">
        <w:rPr>
          <w:b/>
        </w:rPr>
        <w:t>ser variables</w:t>
      </w:r>
      <w:r>
        <w:t xml:space="preserve"> to specify JVM properties, e.g. the value </w:t>
      </w:r>
      <w:r>
        <w:rPr>
          <w:rStyle w:val="HTMLTypewriter"/>
        </w:rPr>
        <w:t>-Xms256m -Xmx512m</w:t>
      </w:r>
      <w:r>
        <w:t>. This environment variable can be used to supply extra options to Maven.</w:t>
      </w:r>
    </w:p>
    <w:p w14:paraId="4939D476" w14:textId="7BB7ED07" w:rsidR="0060517F" w:rsidRPr="00CD1516" w:rsidRDefault="0060517F" w:rsidP="00CD1516">
      <w:pPr>
        <w:pStyle w:val="ListParagraph"/>
        <w:rPr>
          <w:rStyle w:val="CommandLine"/>
        </w:rPr>
      </w:pPr>
      <w:r w:rsidRPr="00CD1516">
        <w:rPr>
          <w:rStyle w:val="CommandLine"/>
        </w:rPr>
        <w:t>MAVEN_OPTS</w:t>
      </w:r>
      <w:r w:rsidRPr="00CD1516">
        <w:rPr>
          <w:rStyle w:val="CommandLine"/>
        </w:rPr>
        <w:br/>
        <w:t>-Xms256m -Xmx512m</w:t>
      </w:r>
    </w:p>
    <w:p w14:paraId="4A987EEB" w14:textId="5A0D20B9" w:rsidR="00331DFC" w:rsidRPr="001B345C" w:rsidRDefault="00331DFC" w:rsidP="001B345C">
      <w:pPr>
        <w:numPr>
          <w:ilvl w:val="0"/>
          <w:numId w:val="1"/>
        </w:numPr>
        <w:spacing w:before="100" w:beforeAutospacing="1" w:after="100" w:afterAutospacing="1"/>
      </w:pPr>
      <w:r>
        <w:t xml:space="preserve">For a </w:t>
      </w:r>
      <w:r w:rsidRPr="001B345C">
        <w:rPr>
          <w:b/>
        </w:rPr>
        <w:t>Mac computer</w:t>
      </w:r>
      <w:r>
        <w:t xml:space="preserve">, add these system variables to your </w:t>
      </w:r>
      <w:r w:rsidRPr="001B345C">
        <w:t>home .bashrc</w:t>
      </w:r>
      <w:r>
        <w:t xml:space="preserve"> and to </w:t>
      </w:r>
      <w:r w:rsidRPr="001B345C">
        <w:t>/etc/launchd.conf</w:t>
      </w:r>
      <w:r>
        <w:t>. They should look something like this:</w:t>
      </w:r>
    </w:p>
    <w:p w14:paraId="5749E538" w14:textId="77777777" w:rsidR="00331DFC" w:rsidRPr="00CD1516" w:rsidRDefault="00331DFC" w:rsidP="00CD1516">
      <w:pPr>
        <w:pStyle w:val="ListParagraph"/>
        <w:rPr>
          <w:rStyle w:val="CommandLine"/>
        </w:rPr>
      </w:pPr>
      <w:r w:rsidRPr="00CD1516">
        <w:rPr>
          <w:rStyle w:val="CommandLine"/>
        </w:rPr>
        <w:t>export M2_HOME=/maven/apache-maven-3.x.x</w:t>
      </w:r>
    </w:p>
    <w:p w14:paraId="48EB8C1B" w14:textId="77777777" w:rsidR="00331DFC" w:rsidRPr="00CD1516" w:rsidRDefault="00331DFC" w:rsidP="00CD1516">
      <w:pPr>
        <w:pStyle w:val="ListParagraph"/>
        <w:rPr>
          <w:rStyle w:val="CommandLine"/>
        </w:rPr>
      </w:pPr>
      <w:r w:rsidRPr="00CD1516">
        <w:rPr>
          <w:rStyle w:val="CommandLine"/>
        </w:rPr>
        <w:t>export M2=$M2_HOME/bin</w:t>
      </w:r>
    </w:p>
    <w:p w14:paraId="0F6ABDD4" w14:textId="77777777" w:rsidR="00331DFC" w:rsidRPr="00CD1516" w:rsidRDefault="00331DFC" w:rsidP="00CD1516">
      <w:pPr>
        <w:pStyle w:val="ListParagraph"/>
        <w:rPr>
          <w:rStyle w:val="CommandLine"/>
        </w:rPr>
      </w:pPr>
      <w:r w:rsidRPr="00CD1516">
        <w:rPr>
          <w:rStyle w:val="CommandLine"/>
        </w:rPr>
        <w:t>export MAVEN_OPTS="-Xms256m -Xmx512m"</w:t>
      </w:r>
    </w:p>
    <w:p w14:paraId="02710DCA" w14:textId="3F939D8D" w:rsidR="00331DFC" w:rsidRPr="00CD1516" w:rsidRDefault="00331DFC" w:rsidP="00CD1516">
      <w:pPr>
        <w:pStyle w:val="ListParagraph"/>
        <w:rPr>
          <w:rStyle w:val="CommandLine"/>
        </w:rPr>
      </w:pPr>
      <w:r w:rsidRPr="00CD1516">
        <w:rPr>
          <w:rStyle w:val="CommandLine"/>
        </w:rPr>
        <w:t>export PATH</w:t>
      </w:r>
      <w:r w:rsidR="004F347E" w:rsidRPr="00CD1516">
        <w:rPr>
          <w:rStyle w:val="CommandLine"/>
        </w:rPr>
        <w:t>=$JAVA_HOME</w:t>
      </w:r>
      <w:r w:rsidR="003D0525" w:rsidRPr="00CD1516">
        <w:rPr>
          <w:rStyle w:val="CommandLine"/>
        </w:rPr>
        <w:t>/bin</w:t>
      </w:r>
      <w:r w:rsidR="004F347E" w:rsidRPr="00CD1516">
        <w:rPr>
          <w:rStyle w:val="CommandLine"/>
        </w:rPr>
        <w:t>:</w:t>
      </w:r>
      <w:r w:rsidRPr="00CD1516">
        <w:rPr>
          <w:rStyle w:val="CommandLine"/>
        </w:rPr>
        <w:t>$M2:$PATH</w:t>
      </w:r>
    </w:p>
    <w:p w14:paraId="462AB980" w14:textId="3C7E6859" w:rsidR="0060517F" w:rsidRDefault="0060517F" w:rsidP="0060517F">
      <w:pPr>
        <w:numPr>
          <w:ilvl w:val="0"/>
          <w:numId w:val="1"/>
        </w:numPr>
        <w:spacing w:before="100" w:beforeAutospacing="1" w:after="100" w:afterAutospacing="1"/>
      </w:pPr>
      <w:r>
        <w:t>Reboot your machine</w:t>
      </w:r>
      <w:r w:rsidR="00BE4BA8">
        <w:t xml:space="preserve"> to apply the system environment variables</w:t>
      </w:r>
      <w:r>
        <w:t xml:space="preserve">. </w:t>
      </w:r>
    </w:p>
    <w:p w14:paraId="701B4967" w14:textId="77777777" w:rsidR="0060517F" w:rsidRDefault="0060517F" w:rsidP="0060517F">
      <w:pPr>
        <w:numPr>
          <w:ilvl w:val="0"/>
          <w:numId w:val="1"/>
        </w:numPr>
        <w:spacing w:before="100" w:beforeAutospacing="1" w:after="100" w:afterAutospacing="1"/>
      </w:pPr>
      <w:r>
        <w:t xml:space="preserve">Open a </w:t>
      </w:r>
      <w:r w:rsidRPr="001B345C">
        <w:rPr>
          <w:rStyle w:val="Emphasis"/>
          <w:i w:val="0"/>
        </w:rPr>
        <w:t>new</w:t>
      </w:r>
      <w:r w:rsidRPr="001B345C">
        <w:rPr>
          <w:i/>
        </w:rPr>
        <w:t xml:space="preserve"> </w:t>
      </w:r>
      <w:r>
        <w:t xml:space="preserve">command </w:t>
      </w:r>
      <w:r w:rsidR="00331DFC">
        <w:t>window</w:t>
      </w:r>
      <w:r>
        <w:t xml:space="preserve"> (</w:t>
      </w:r>
      <w:r w:rsidRPr="001B345C">
        <w:rPr>
          <w:i/>
        </w:rPr>
        <w:t>Winkey + R</w:t>
      </w:r>
      <w:r>
        <w:t xml:space="preserve"> then type </w:t>
      </w:r>
      <w:r>
        <w:rPr>
          <w:rStyle w:val="HTMLTypewriter"/>
        </w:rPr>
        <w:t>cmd</w:t>
      </w:r>
      <w:r>
        <w:t xml:space="preserve">) and run </w:t>
      </w:r>
      <w:r>
        <w:rPr>
          <w:rStyle w:val="HTMLTypewriter"/>
        </w:rPr>
        <w:t>mvn --version</w:t>
      </w:r>
      <w:r>
        <w:t xml:space="preserve"> to verify that it is correctly installed.</w:t>
      </w:r>
      <w:r w:rsidR="0066692E">
        <w:t xml:space="preserve"> Run </w:t>
      </w:r>
      <w:r w:rsidR="0066692E">
        <w:rPr>
          <w:rStyle w:val="HTMLTypewriter"/>
        </w:rPr>
        <w:t>java -version</w:t>
      </w:r>
      <w:r w:rsidR="0066692E">
        <w:t xml:space="preserve"> to verify that it is correctly installed</w:t>
      </w:r>
    </w:p>
    <w:p w14:paraId="6BE7AE2C" w14:textId="0D686FC2" w:rsidR="00D6186E" w:rsidRDefault="00D6186E" w:rsidP="0060517F">
      <w:pPr>
        <w:pStyle w:val="Heading2"/>
      </w:pPr>
      <w:bookmarkStart w:id="41" w:name="_Toc282337978"/>
      <w:bookmarkStart w:id="42" w:name="_Toc282338080"/>
      <w:bookmarkStart w:id="43" w:name="_Toc282435280"/>
      <w:r>
        <w:t>Download &amp; Install Perforce</w:t>
      </w:r>
      <w:bookmarkEnd w:id="41"/>
      <w:bookmarkEnd w:id="42"/>
      <w:bookmarkEnd w:id="43"/>
    </w:p>
    <w:p w14:paraId="6D205BA3" w14:textId="10C95F81" w:rsidR="00D6186E" w:rsidRDefault="00D6186E" w:rsidP="00D6186E">
      <w:r>
        <w:t>Follow the P4V installation instructions from the Perforce site. Note that you must have your own login to Perforce and have it configured to continue with your environment setup. Ask your manager for instructions if you don’t have a Perforce account.</w:t>
      </w:r>
    </w:p>
    <w:p w14:paraId="61DBE675" w14:textId="77777777" w:rsidR="0060517F" w:rsidRDefault="0060517F" w:rsidP="0060517F">
      <w:pPr>
        <w:pStyle w:val="Heading2"/>
      </w:pPr>
      <w:bookmarkStart w:id="44" w:name="_Toc282337979"/>
      <w:bookmarkStart w:id="45" w:name="_Toc282338081"/>
      <w:bookmarkStart w:id="46" w:name="_Toc282435281"/>
      <w:r>
        <w:t>Install Eclipse</w:t>
      </w:r>
      <w:bookmarkEnd w:id="44"/>
      <w:bookmarkEnd w:id="45"/>
      <w:bookmarkEnd w:id="46"/>
    </w:p>
    <w:p w14:paraId="4C250207" w14:textId="57A3A78F" w:rsidR="0060517F" w:rsidRDefault="0060517F" w:rsidP="00CD1516">
      <w:pPr>
        <w:pStyle w:val="Heading3"/>
      </w:pPr>
      <w:bookmarkStart w:id="47" w:name="_Toc282337980"/>
      <w:bookmarkStart w:id="48" w:name="_Toc282338082"/>
      <w:bookmarkStart w:id="49" w:name="_Toc282435282"/>
      <w:r>
        <w:t>Eclipse IDE for Java Developers</w:t>
      </w:r>
      <w:bookmarkEnd w:id="47"/>
      <w:bookmarkEnd w:id="48"/>
      <w:bookmarkEnd w:id="49"/>
      <w:r w:rsidR="005E38BA">
        <w:t xml:space="preserve"> </w:t>
      </w:r>
    </w:p>
    <w:p w14:paraId="42CB931F" w14:textId="5F5C36FB" w:rsidR="0060517F" w:rsidRDefault="0060517F" w:rsidP="00BE4BA8">
      <w:pPr>
        <w:numPr>
          <w:ilvl w:val="0"/>
          <w:numId w:val="45"/>
        </w:numPr>
        <w:spacing w:before="100" w:beforeAutospacing="1" w:after="100" w:afterAutospacing="1"/>
      </w:pPr>
      <w:r>
        <w:t>Whe</w:t>
      </w:r>
      <w:r w:rsidR="00724DCC">
        <w:t>n you install, extract it to C:\</w:t>
      </w:r>
      <w:r w:rsidR="001B345C">
        <w:t xml:space="preserve"> </w:t>
      </w:r>
      <w:r w:rsidRPr="00033965">
        <w:rPr>
          <w:i/>
          <w:color w:val="548DD4" w:themeColor="text2" w:themeTint="99"/>
        </w:rPr>
        <w:t>(don't put spaces in names)</w:t>
      </w:r>
      <w:r>
        <w:t>; check use folder names for the extraction - it will put it under eclipse</w:t>
      </w:r>
    </w:p>
    <w:p w14:paraId="3BF401D6" w14:textId="0024DD7B" w:rsidR="001E45AF" w:rsidRPr="001E45AF" w:rsidRDefault="001E45AF" w:rsidP="00BE4BA8">
      <w:pPr>
        <w:numPr>
          <w:ilvl w:val="0"/>
          <w:numId w:val="45"/>
        </w:numPr>
        <w:spacing w:before="100" w:beforeAutospacing="1" w:after="100" w:afterAutospacing="1"/>
      </w:pPr>
      <w:r>
        <w:t>Note: 32bit vs 64bit – this must match what you downloaded for java.</w:t>
      </w:r>
    </w:p>
    <w:p w14:paraId="1D0FF53A" w14:textId="35A37CB3" w:rsidR="00CD1516" w:rsidRDefault="0060517F" w:rsidP="00CD1516">
      <w:pPr>
        <w:pStyle w:val="Heading3"/>
      </w:pPr>
      <w:bookmarkStart w:id="50" w:name="_Toc282337981"/>
      <w:bookmarkStart w:id="51" w:name="_Toc282338083"/>
      <w:bookmarkStart w:id="52" w:name="_Toc282435283"/>
      <w:r w:rsidRPr="00583273">
        <w:lastRenderedPageBreak/>
        <w:t xml:space="preserve">Configure </w:t>
      </w:r>
      <w:r w:rsidR="00CD1516">
        <w:t>E</w:t>
      </w:r>
      <w:r w:rsidRPr="00583273">
        <w:t>clipse to use JDK</w:t>
      </w:r>
      <w:bookmarkEnd w:id="50"/>
      <w:bookmarkEnd w:id="51"/>
      <w:bookmarkEnd w:id="52"/>
    </w:p>
    <w:p w14:paraId="16D7D82B" w14:textId="07E1A717" w:rsidR="0060517F" w:rsidRDefault="0060517F" w:rsidP="00BE4BA8">
      <w:pPr>
        <w:spacing w:before="100" w:beforeAutospacing="1" w:after="100" w:afterAutospacing="1"/>
        <w:ind w:left="360"/>
      </w:pPr>
      <w:r w:rsidRPr="00583273">
        <w:t>Edit eclipse.ini</w:t>
      </w:r>
      <w:r>
        <w:t xml:space="preserve"> located in C:</w:t>
      </w:r>
      <w:r w:rsidR="00035084">
        <w:t>\</w:t>
      </w:r>
      <w:r>
        <w:t>eclipse</w:t>
      </w:r>
    </w:p>
    <w:p w14:paraId="718C9D2B" w14:textId="2D8C5DA0" w:rsidR="0060517F" w:rsidRDefault="00DF0BFA" w:rsidP="00BE4BA8">
      <w:pPr>
        <w:numPr>
          <w:ilvl w:val="0"/>
          <w:numId w:val="46"/>
        </w:numPr>
        <w:spacing w:before="100" w:beforeAutospacing="1" w:after="100" w:afterAutospacing="1"/>
      </w:pPr>
      <w:r>
        <w:t xml:space="preserve">For </w:t>
      </w:r>
      <w:r w:rsidRPr="00BE4BA8">
        <w:t>Windows PC</w:t>
      </w:r>
      <w:r>
        <w:t>, i</w:t>
      </w:r>
      <w:r w:rsidR="0060517F">
        <w:t xml:space="preserve">f you can’t </w:t>
      </w:r>
      <w:r>
        <w:t>locate</w:t>
      </w:r>
      <w:r w:rsidR="0060517F">
        <w:t xml:space="preserve"> eclipse.ini</w:t>
      </w:r>
      <w:r>
        <w:t>,</w:t>
      </w:r>
      <w:r w:rsidR="0060517F">
        <w:t xml:space="preserve"> change your folder optio</w:t>
      </w:r>
      <w:r w:rsidR="009C508A">
        <w:t>ns</w:t>
      </w:r>
      <w:r w:rsidR="0060517F">
        <w:t xml:space="preserve">: go to C:\eclipse &gt; Tools &gt; Folder Options &gt; View &gt; Under Advanced settings and check to see if “Hide extensions for known file types” is selected, if so deselect it. </w:t>
      </w:r>
      <w:r>
        <w:br/>
        <w:t xml:space="preserve">For a </w:t>
      </w:r>
      <w:r w:rsidRPr="00BE4BA8">
        <w:t>Mac computer</w:t>
      </w:r>
      <w:r>
        <w:t xml:space="preserve">, if you can’t locate eclipse.ini, in Finder select Eclipse.app and click with the </w:t>
      </w:r>
      <w:r w:rsidRPr="001B345C">
        <w:rPr>
          <w:i/>
        </w:rPr>
        <w:t>Control key held down</w:t>
      </w:r>
      <w:r>
        <w:t>, select “Show Package Contents” from the popup menu that appears. The eclipse.ini file is under the Contents/MacOS directory in Eclipse.app.</w:t>
      </w:r>
    </w:p>
    <w:p w14:paraId="3A7679A0" w14:textId="77777777" w:rsidR="0060517F" w:rsidRPr="0031577D" w:rsidRDefault="0060517F" w:rsidP="00BE4BA8">
      <w:pPr>
        <w:numPr>
          <w:ilvl w:val="0"/>
          <w:numId w:val="46"/>
        </w:numPr>
        <w:spacing w:before="100" w:beforeAutospacing="1" w:after="100" w:afterAutospacing="1"/>
      </w:pPr>
      <w:r>
        <w:t xml:space="preserve">When you edit eclipse.ini don’t use notepad. Use either </w:t>
      </w:r>
      <w:r w:rsidR="009C508A">
        <w:t>WordPad</w:t>
      </w:r>
      <w:r>
        <w:t xml:space="preserve"> or a different editing tool.</w:t>
      </w:r>
    </w:p>
    <w:p w14:paraId="6E24C477" w14:textId="5A8A1B03" w:rsidR="0060517F" w:rsidRDefault="00D23996" w:rsidP="00BE4BA8">
      <w:pPr>
        <w:spacing w:before="100" w:beforeAutospacing="1" w:after="100" w:afterAutospacing="1"/>
        <w:ind w:firstLine="720"/>
      </w:pPr>
      <w:r>
        <w:t>Add the following line</w:t>
      </w:r>
    </w:p>
    <w:p w14:paraId="1392052A" w14:textId="77777777" w:rsidR="0060517F" w:rsidRPr="00F40FBA" w:rsidRDefault="0060517F" w:rsidP="00BE4BA8">
      <w:pPr>
        <w:autoSpaceDE w:val="0"/>
        <w:autoSpaceDN w:val="0"/>
        <w:adjustRightInd w:val="0"/>
        <w:ind w:left="720"/>
        <w:rPr>
          <w:rFonts w:ascii="Courier New" w:hAnsi="Courier New" w:cs="Courier New"/>
          <w:sz w:val="20"/>
          <w:szCs w:val="20"/>
        </w:rPr>
      </w:pPr>
      <w:r w:rsidRPr="00F40FBA">
        <w:rPr>
          <w:rFonts w:ascii="Courier New" w:hAnsi="Courier New" w:cs="Courier New"/>
          <w:sz w:val="20"/>
          <w:szCs w:val="20"/>
        </w:rPr>
        <w:t xml:space="preserve">-vm </w:t>
      </w:r>
    </w:p>
    <w:p w14:paraId="63DCE084" w14:textId="640CE742" w:rsidR="0060517F" w:rsidRPr="00F40FBA" w:rsidRDefault="0060517F" w:rsidP="00BE4BA8">
      <w:pPr>
        <w:autoSpaceDE w:val="0"/>
        <w:autoSpaceDN w:val="0"/>
        <w:adjustRightInd w:val="0"/>
        <w:ind w:left="720"/>
        <w:rPr>
          <w:rFonts w:ascii="Courier New" w:hAnsi="Courier New" w:cs="Courier New"/>
          <w:sz w:val="20"/>
          <w:szCs w:val="20"/>
        </w:rPr>
      </w:pPr>
      <w:r w:rsidRPr="00F40FBA">
        <w:rPr>
          <w:rFonts w:ascii="Courier New" w:hAnsi="Courier New" w:cs="Courier New"/>
          <w:sz w:val="20"/>
          <w:szCs w:val="20"/>
        </w:rPr>
        <w:t>C:\Program Files\Java\</w:t>
      </w:r>
      <w:r w:rsidR="008E0223" w:rsidRPr="00F40FBA">
        <w:rPr>
          <w:rFonts w:ascii="Courier New" w:hAnsi="Courier New" w:cs="Courier New"/>
          <w:sz w:val="20"/>
          <w:szCs w:val="20"/>
        </w:rPr>
        <w:t>jdk1.</w:t>
      </w:r>
      <w:r w:rsidR="00DF0BFA" w:rsidRPr="00F40FBA">
        <w:rPr>
          <w:rFonts w:ascii="Courier New" w:hAnsi="Courier New" w:cs="Courier New"/>
          <w:sz w:val="20"/>
          <w:szCs w:val="20"/>
        </w:rPr>
        <w:t>8</w:t>
      </w:r>
      <w:r w:rsidR="008E0223" w:rsidRPr="00F40FBA">
        <w:rPr>
          <w:rFonts w:ascii="Courier New" w:hAnsi="Courier New" w:cs="Courier New"/>
          <w:sz w:val="20"/>
          <w:szCs w:val="20"/>
        </w:rPr>
        <w:t>.0</w:t>
      </w:r>
      <w:r w:rsidR="00B405D7" w:rsidRPr="00F40FBA">
        <w:rPr>
          <w:rFonts w:ascii="Courier New" w:hAnsi="Courier New" w:cs="Courier New"/>
          <w:sz w:val="20"/>
          <w:szCs w:val="20"/>
        </w:rPr>
        <w:t>_xx</w:t>
      </w:r>
      <w:r w:rsidRPr="00F40FBA">
        <w:rPr>
          <w:rFonts w:ascii="Courier New" w:hAnsi="Courier New" w:cs="Courier New"/>
          <w:sz w:val="20"/>
          <w:szCs w:val="20"/>
        </w:rPr>
        <w:t>\bin</w:t>
      </w:r>
      <w:r w:rsidR="00DF0BFA" w:rsidRPr="00F40FBA">
        <w:rPr>
          <w:rFonts w:ascii="Courier New" w:hAnsi="Courier New" w:cs="Courier New"/>
          <w:sz w:val="20"/>
          <w:szCs w:val="20"/>
        </w:rPr>
        <w:t xml:space="preserve"> or /Library/Java/JavaVirtualMachines/jdk1.8.0_xx.jdk/Contents/Home/bin</w:t>
      </w:r>
      <w:r w:rsidRPr="00F40FBA">
        <w:rPr>
          <w:rFonts w:ascii="Courier New" w:hAnsi="Courier New" w:cs="Courier New"/>
          <w:sz w:val="20"/>
          <w:szCs w:val="20"/>
        </w:rPr>
        <w:br/>
      </w:r>
    </w:p>
    <w:p w14:paraId="2B9E1400" w14:textId="77777777" w:rsidR="0060517F" w:rsidRDefault="0060517F" w:rsidP="00BE4BA8">
      <w:pPr>
        <w:spacing w:before="100" w:beforeAutospacing="1" w:after="100" w:afterAutospacing="1"/>
        <w:ind w:left="360"/>
      </w:pPr>
      <w:r>
        <w:t>Example eclipse.ini</w:t>
      </w:r>
      <w:r w:rsidR="00E668F2">
        <w:t xml:space="preserve"> </w:t>
      </w:r>
      <w:r w:rsidR="00E668F2" w:rsidRPr="00033965">
        <w:rPr>
          <w:i/>
          <w:color w:val="548DD4" w:themeColor="text2" w:themeTint="99"/>
        </w:rPr>
        <w:t>(Note that these settings may need “tweaking”, but try these first)</w:t>
      </w:r>
      <w:r>
        <w:t>:</w:t>
      </w:r>
    </w:p>
    <w:p w14:paraId="368257B1" w14:textId="1179AC3E"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-startup</w:t>
      </w:r>
    </w:p>
    <w:p w14:paraId="4098E118" w14:textId="076F78CE"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plugins/org.eclipse.equinox.launcher_1.1.0.v20100507.jar</w:t>
      </w:r>
    </w:p>
    <w:p w14:paraId="56DF8A9A" w14:textId="03D18445"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--launcher.library</w:t>
      </w:r>
    </w:p>
    <w:p w14:paraId="02AE4DF8" w14:textId="5A7A33C0"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plugins/org.eclipse.equinox.launcher.win32.win32.x86_1.1.0.v20100503</w:t>
      </w:r>
    </w:p>
    <w:p w14:paraId="1F6B3498" w14:textId="17CBF1F5"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-product</w:t>
      </w:r>
    </w:p>
    <w:p w14:paraId="5C626E89" w14:textId="1D204071"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org.eclipse.epp.package.java.product</w:t>
      </w:r>
    </w:p>
    <w:p w14:paraId="32E9392C" w14:textId="060E01E6"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--launcher.defaultAction</w:t>
      </w:r>
    </w:p>
    <w:p w14:paraId="7EC8B146" w14:textId="7954F3E8"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openFile</w:t>
      </w:r>
    </w:p>
    <w:p w14:paraId="364765E8" w14:textId="626B8961"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--launcher.XXMaxPermSize</w:t>
      </w:r>
    </w:p>
    <w:p w14:paraId="3B5A2AF8" w14:textId="4B1E08B6"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256M</w:t>
      </w:r>
    </w:p>
    <w:p w14:paraId="68C03D53" w14:textId="52822A40"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-showsplash</w:t>
      </w:r>
    </w:p>
    <w:p w14:paraId="641181DB" w14:textId="5A410AA7"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org.eclipse.platform</w:t>
      </w:r>
    </w:p>
    <w:p w14:paraId="02915A62" w14:textId="669BB52F"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--launcher.XXMaxPermSize</w:t>
      </w:r>
    </w:p>
    <w:p w14:paraId="7B3E54DB" w14:textId="7E82C767"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256m</w:t>
      </w:r>
    </w:p>
    <w:p w14:paraId="397026B1" w14:textId="7A28B9DE"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--launcher.defaultAction</w:t>
      </w:r>
    </w:p>
    <w:p w14:paraId="0E9999D1" w14:textId="0C428F06"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openFile</w:t>
      </w:r>
    </w:p>
    <w:p w14:paraId="05779DD4" w14:textId="7075914C" w:rsidR="0060517F" w:rsidRDefault="0060517F" w:rsidP="00BE4BA8">
      <w:pPr>
        <w:autoSpaceDE w:val="0"/>
        <w:autoSpaceDN w:val="0"/>
        <w:adjustRightInd w:val="0"/>
        <w:ind w:left="720"/>
        <w:rPr>
          <w:rFonts w:ascii="Courier New" w:hAnsi="Courier New" w:cs="Courier New"/>
          <w:sz w:val="20"/>
          <w:szCs w:val="20"/>
        </w:rPr>
      </w:pPr>
      <w:r>
        <w:rPr>
          <w:rFonts w:ascii="Courier New" w:hAnsi="Courier New" w:cs="Courier New"/>
          <w:sz w:val="20"/>
          <w:szCs w:val="20"/>
        </w:rPr>
        <w:t>-vm</w:t>
      </w:r>
    </w:p>
    <w:p w14:paraId="505DB6C8" w14:textId="0D2E77F2" w:rsidR="0060517F" w:rsidRPr="00F40FBA" w:rsidRDefault="0060517F" w:rsidP="00BE4BA8">
      <w:pPr>
        <w:autoSpaceDE w:val="0"/>
        <w:autoSpaceDN w:val="0"/>
        <w:adjustRightInd w:val="0"/>
        <w:ind w:left="720"/>
        <w:rPr>
          <w:rFonts w:ascii="Courier New" w:hAnsi="Courier New" w:cs="Courier New"/>
          <w:sz w:val="20"/>
          <w:szCs w:val="20"/>
        </w:rPr>
      </w:pPr>
      <w:r w:rsidRPr="00F40FBA">
        <w:rPr>
          <w:rFonts w:ascii="Courier New" w:hAnsi="Courier New" w:cs="Courier New"/>
          <w:sz w:val="20"/>
          <w:szCs w:val="20"/>
        </w:rPr>
        <w:t>C:</w:t>
      </w:r>
      <w:r w:rsidR="00BB323C">
        <w:rPr>
          <w:rFonts w:ascii="Courier New" w:hAnsi="Courier New" w:cs="Courier New"/>
          <w:sz w:val="20"/>
          <w:szCs w:val="20"/>
        </w:rPr>
        <w:t>\</w:t>
      </w:r>
      <w:r w:rsidRPr="00F40FBA">
        <w:rPr>
          <w:rFonts w:ascii="Courier New" w:hAnsi="Courier New" w:cs="Courier New"/>
          <w:sz w:val="20"/>
          <w:szCs w:val="20"/>
        </w:rPr>
        <w:t>Program files</w:t>
      </w:r>
      <w:r w:rsidR="00BB323C">
        <w:rPr>
          <w:rFonts w:ascii="Courier New" w:hAnsi="Courier New" w:cs="Courier New"/>
          <w:sz w:val="20"/>
          <w:szCs w:val="20"/>
        </w:rPr>
        <w:t>\</w:t>
      </w:r>
      <w:r w:rsidRPr="00F40FBA">
        <w:rPr>
          <w:rFonts w:ascii="Courier New" w:hAnsi="Courier New" w:cs="Courier New"/>
          <w:sz w:val="20"/>
          <w:szCs w:val="20"/>
        </w:rPr>
        <w:t>Java</w:t>
      </w:r>
      <w:r w:rsidR="00BB323C">
        <w:rPr>
          <w:rFonts w:ascii="Courier New" w:hAnsi="Courier New" w:cs="Courier New"/>
          <w:sz w:val="20"/>
          <w:szCs w:val="20"/>
        </w:rPr>
        <w:t>\</w:t>
      </w:r>
      <w:r w:rsidR="008E0223" w:rsidRPr="00F40FBA">
        <w:rPr>
          <w:rFonts w:ascii="Courier New" w:hAnsi="Courier New" w:cs="Courier New"/>
          <w:sz w:val="20"/>
          <w:szCs w:val="20"/>
        </w:rPr>
        <w:t>jdk1.</w:t>
      </w:r>
      <w:r w:rsidR="00DF0BFA" w:rsidRPr="00F40FBA">
        <w:rPr>
          <w:rFonts w:ascii="Courier New" w:hAnsi="Courier New" w:cs="Courier New"/>
          <w:sz w:val="20"/>
          <w:szCs w:val="20"/>
        </w:rPr>
        <w:t>8</w:t>
      </w:r>
      <w:r w:rsidR="008E0223" w:rsidRPr="00F40FBA">
        <w:rPr>
          <w:rFonts w:ascii="Courier New" w:hAnsi="Courier New" w:cs="Courier New"/>
          <w:sz w:val="20"/>
          <w:szCs w:val="20"/>
        </w:rPr>
        <w:t>.0</w:t>
      </w:r>
      <w:r w:rsidR="00B405D7" w:rsidRPr="00F40FBA">
        <w:rPr>
          <w:rFonts w:ascii="Courier New" w:hAnsi="Courier New" w:cs="Courier New"/>
          <w:sz w:val="20"/>
          <w:szCs w:val="20"/>
        </w:rPr>
        <w:t>_</w:t>
      </w:r>
      <w:r w:rsidR="00F40FBA">
        <w:rPr>
          <w:rFonts w:ascii="Courier New" w:hAnsi="Courier New" w:cs="Courier New"/>
          <w:sz w:val="20"/>
          <w:szCs w:val="20"/>
        </w:rPr>
        <w:t>2</w:t>
      </w:r>
      <w:r w:rsidR="00DF0BFA" w:rsidRPr="00F40FBA">
        <w:rPr>
          <w:rFonts w:ascii="Courier New" w:hAnsi="Courier New" w:cs="Courier New"/>
          <w:sz w:val="20"/>
          <w:szCs w:val="20"/>
        </w:rPr>
        <w:t>5</w:t>
      </w:r>
      <w:r w:rsidR="00BB323C">
        <w:rPr>
          <w:rFonts w:ascii="Courier New" w:hAnsi="Courier New" w:cs="Courier New"/>
          <w:sz w:val="20"/>
          <w:szCs w:val="20"/>
        </w:rPr>
        <w:t>\</w:t>
      </w:r>
      <w:r w:rsidRPr="00F40FBA">
        <w:rPr>
          <w:rFonts w:ascii="Courier New" w:hAnsi="Courier New" w:cs="Courier New"/>
          <w:sz w:val="20"/>
          <w:szCs w:val="20"/>
        </w:rPr>
        <w:t>bin</w:t>
      </w:r>
    </w:p>
    <w:p w14:paraId="3639FA29" w14:textId="7F3B3241" w:rsidR="0060517F" w:rsidRPr="00F40FBA" w:rsidRDefault="0060517F" w:rsidP="00BE4BA8">
      <w:pPr>
        <w:autoSpaceDE w:val="0"/>
        <w:autoSpaceDN w:val="0"/>
        <w:adjustRightInd w:val="0"/>
        <w:ind w:left="720"/>
        <w:rPr>
          <w:rFonts w:ascii="Courier New" w:hAnsi="Courier New" w:cs="Courier New"/>
          <w:sz w:val="20"/>
          <w:szCs w:val="20"/>
        </w:rPr>
      </w:pPr>
      <w:r w:rsidRPr="00F40FBA">
        <w:rPr>
          <w:rFonts w:ascii="Courier New" w:hAnsi="Courier New" w:cs="Courier New"/>
          <w:sz w:val="20"/>
          <w:szCs w:val="20"/>
        </w:rPr>
        <w:t xml:space="preserve">-vmargs -Xms300m -Xmx590m </w:t>
      </w:r>
      <w:r w:rsidRPr="00F40FBA">
        <w:rPr>
          <w:rFonts w:ascii="Courier New" w:hAnsi="Courier New" w:cs="Courier New"/>
          <w:sz w:val="20"/>
          <w:szCs w:val="20"/>
        </w:rPr>
        <w:br/>
      </w:r>
    </w:p>
    <w:p w14:paraId="693ED920" w14:textId="7B8AB7DA" w:rsidR="0060517F" w:rsidRPr="00583273" w:rsidRDefault="0060517F" w:rsidP="00033965">
      <w:pPr>
        <w:numPr>
          <w:ilvl w:val="0"/>
          <w:numId w:val="46"/>
        </w:numPr>
        <w:spacing w:before="100" w:beforeAutospacing="1" w:after="100" w:afterAutospacing="1"/>
      </w:pPr>
      <w:r w:rsidRPr="00583273">
        <w:t>Find c:</w:t>
      </w:r>
      <w:r w:rsidR="001B345C">
        <w:t>\</w:t>
      </w:r>
      <w:r w:rsidRPr="00583273">
        <w:t>eclipse</w:t>
      </w:r>
      <w:r w:rsidR="001B345C">
        <w:t>\</w:t>
      </w:r>
      <w:r w:rsidRPr="00583273">
        <w:t xml:space="preserve">eclipse.exe, make a shortcut to desktop; then </w:t>
      </w:r>
      <w:r w:rsidRPr="00483D5F">
        <w:rPr>
          <w:i/>
        </w:rPr>
        <w:t>double-click</w:t>
      </w:r>
      <w:r w:rsidRPr="00583273">
        <w:t xml:space="preserve"> on it to launch</w:t>
      </w:r>
      <w:r w:rsidR="00033965">
        <w:t>.</w:t>
      </w:r>
      <w:r w:rsidRPr="00583273">
        <w:t xml:space="preserve"> </w:t>
      </w:r>
    </w:p>
    <w:p w14:paraId="2B1C7F7C" w14:textId="77777777" w:rsidR="0060517F" w:rsidRDefault="0060517F" w:rsidP="00033965">
      <w:pPr>
        <w:numPr>
          <w:ilvl w:val="0"/>
          <w:numId w:val="46"/>
        </w:numPr>
        <w:spacing w:before="100" w:beforeAutospacing="1" w:after="100" w:afterAutospacing="1"/>
      </w:pPr>
      <w:r>
        <w:lastRenderedPageBreak/>
        <w:t xml:space="preserve">Workspace Launcher, change default workspace to "C:\workspace" </w:t>
      </w:r>
      <w:r w:rsidRPr="00033965">
        <w:rPr>
          <w:i/>
          <w:color w:val="548DD4" w:themeColor="text2" w:themeTint="99"/>
        </w:rPr>
        <w:t>(this is just temporary, but necessary)</w:t>
      </w:r>
    </w:p>
    <w:p w14:paraId="7F53903C" w14:textId="617C79AF" w:rsidR="0060517F" w:rsidRDefault="00EF55B1" w:rsidP="00C4657B">
      <w:pPr>
        <w:pStyle w:val="NormalWeb"/>
        <w:jc w:val="center"/>
      </w:pPr>
      <w:r>
        <w:rPr>
          <w:noProof/>
        </w:rPr>
        <w:drawing>
          <wp:inline distT="0" distB="0" distL="0" distR="0" wp14:anchorId="199B1EAC" wp14:editId="35A9A4DC">
            <wp:extent cx="5029200" cy="2058267"/>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029200" cy="2058267"/>
                    </a:xfrm>
                    <a:prstGeom prst="rect">
                      <a:avLst/>
                    </a:prstGeom>
                    <a:noFill/>
                    <a:ln w="9525">
                      <a:noFill/>
                      <a:miter lim="800000"/>
                      <a:headEnd/>
                      <a:tailEnd/>
                    </a:ln>
                  </pic:spPr>
                </pic:pic>
              </a:graphicData>
            </a:graphic>
          </wp:inline>
        </w:drawing>
      </w:r>
    </w:p>
    <w:p w14:paraId="31EBE12E" w14:textId="77777777" w:rsidR="00033965" w:rsidRDefault="00033965" w:rsidP="00C4657B">
      <w:pPr>
        <w:pStyle w:val="NormalWeb"/>
        <w:jc w:val="center"/>
      </w:pPr>
    </w:p>
    <w:p w14:paraId="43D145FB" w14:textId="29C354CD" w:rsidR="0060517F" w:rsidRDefault="000061B2" w:rsidP="00411966">
      <w:pPr>
        <w:pStyle w:val="Heading3"/>
      </w:pPr>
      <w:bookmarkStart w:id="53" w:name="ATF-HowtoSetupDevelopmentEnvironment-Dow"/>
      <w:bookmarkStart w:id="54" w:name="_Toc282337982"/>
      <w:bookmarkStart w:id="55" w:name="_Toc282338084"/>
      <w:bookmarkStart w:id="56" w:name="_Toc282435284"/>
      <w:bookmarkEnd w:id="53"/>
      <w:r>
        <w:t>Install the</w:t>
      </w:r>
      <w:r w:rsidR="0060517F">
        <w:t xml:space="preserve"> Perforce Eclipse Plug-In</w:t>
      </w:r>
      <w:bookmarkEnd w:id="54"/>
      <w:bookmarkEnd w:id="55"/>
      <w:bookmarkEnd w:id="56"/>
    </w:p>
    <w:p w14:paraId="4E769582" w14:textId="28ED2C39" w:rsidR="0060517F" w:rsidRDefault="0060517F" w:rsidP="0060517F">
      <w:pPr>
        <w:numPr>
          <w:ilvl w:val="0"/>
          <w:numId w:val="4"/>
        </w:numPr>
        <w:spacing w:before="100" w:beforeAutospacing="1" w:after="100" w:afterAutospacing="1"/>
      </w:pPr>
      <w:r>
        <w:t>Be sure you alre</w:t>
      </w:r>
      <w:r w:rsidR="009C508A">
        <w:t xml:space="preserve">ady have Perforce P4V installed and have </w:t>
      </w:r>
      <w:r w:rsidR="00411966">
        <w:t>your own</w:t>
      </w:r>
      <w:r w:rsidR="009C508A">
        <w:t xml:space="preserve"> user ID and password</w:t>
      </w:r>
      <w:r w:rsidR="00411966">
        <w:t xml:space="preserve"> and have </w:t>
      </w:r>
      <w:r w:rsidR="00BB323C">
        <w:t>used it to connect</w:t>
      </w:r>
      <w:r w:rsidR="00411966">
        <w:t xml:space="preserve"> to the Perforce server to verify your login</w:t>
      </w:r>
      <w:r w:rsidR="00BB323C">
        <w:t xml:space="preserve"> and set up your Perforce workspace</w:t>
      </w:r>
      <w:r w:rsidR="009C508A">
        <w:t>.</w:t>
      </w:r>
    </w:p>
    <w:p w14:paraId="2351B4BB" w14:textId="77777777" w:rsidR="00411966" w:rsidRDefault="00411966" w:rsidP="006D68F0">
      <w:pPr>
        <w:numPr>
          <w:ilvl w:val="0"/>
          <w:numId w:val="4"/>
        </w:numPr>
        <w:spacing w:before="100" w:beforeAutospacing="1" w:after="100" w:afterAutospacing="1"/>
      </w:pPr>
      <w:r>
        <w:t xml:space="preserve">Open Eclipse. </w:t>
      </w:r>
    </w:p>
    <w:p w14:paraId="21D6CFB9" w14:textId="6FAA2490" w:rsidR="006D68F0" w:rsidRDefault="0060517F" w:rsidP="006D68F0">
      <w:pPr>
        <w:numPr>
          <w:ilvl w:val="0"/>
          <w:numId w:val="4"/>
        </w:numPr>
        <w:spacing w:before="100" w:beforeAutospacing="1" w:after="100" w:afterAutospacing="1"/>
      </w:pPr>
      <w:r>
        <w:t xml:space="preserve">From Eclipse, </w:t>
      </w:r>
      <w:r w:rsidRPr="00606712">
        <w:rPr>
          <w:i/>
        </w:rPr>
        <w:t>Help</w:t>
      </w:r>
      <w:r w:rsidR="00606712" w:rsidRPr="00606712">
        <w:rPr>
          <w:i/>
        </w:rPr>
        <w:t xml:space="preserve"> &gt; </w:t>
      </w:r>
      <w:r w:rsidRPr="00606712">
        <w:rPr>
          <w:i/>
        </w:rPr>
        <w:t>Install New Software</w:t>
      </w:r>
      <w:r>
        <w:t>,</w:t>
      </w:r>
      <w:r>
        <w:br/>
      </w:r>
      <w:r w:rsidR="006D68F0">
        <w:t>In "</w:t>
      </w:r>
      <w:r w:rsidR="006D68F0" w:rsidRPr="00606712">
        <w:rPr>
          <w:i/>
        </w:rPr>
        <w:t>Work with:</w:t>
      </w:r>
      <w:r w:rsidR="006D68F0">
        <w:t xml:space="preserve"> " field enter the following based upon your version of eclipse:</w:t>
      </w:r>
    </w:p>
    <w:p w14:paraId="48EBA53A" w14:textId="77777777" w:rsidR="006D68F0" w:rsidRDefault="006D68F0" w:rsidP="006D68F0">
      <w:pPr>
        <w:ind w:left="360"/>
      </w:pPr>
      <w:r w:rsidRPr="00803912">
        <w:rPr>
          <w:rFonts w:hAnsi="Symbol"/>
        </w:rPr>
        <w:t></w:t>
      </w:r>
      <w:r>
        <w:t xml:space="preserve">  Eclipse 4.3: </w:t>
      </w:r>
      <w:r w:rsidRPr="00803912">
        <w:rPr>
          <w:rStyle w:val="HTMLKeyboard"/>
          <w:rFonts w:eastAsia="Calibri"/>
        </w:rPr>
        <w:t>http://www.perforce.com/downloads/http/p4-eclipse/install/4.3</w:t>
      </w:r>
      <w:r>
        <w:t xml:space="preserve"> </w:t>
      </w:r>
    </w:p>
    <w:p w14:paraId="132E84AE" w14:textId="77777777" w:rsidR="006D68F0" w:rsidRDefault="006D68F0" w:rsidP="006D68F0">
      <w:pPr>
        <w:ind w:left="360"/>
      </w:pPr>
      <w:r w:rsidRPr="00803912">
        <w:rPr>
          <w:rFonts w:hAnsi="Symbol"/>
        </w:rPr>
        <w:t></w:t>
      </w:r>
      <w:r>
        <w:t xml:space="preserve">  Eclipse 4.2: </w:t>
      </w:r>
      <w:r w:rsidRPr="00803912">
        <w:rPr>
          <w:rStyle w:val="HTMLKeyboard"/>
          <w:rFonts w:eastAsia="Calibri"/>
        </w:rPr>
        <w:t>http://www.perforce.com/downloads/http/p4-eclipse/install/4.2</w:t>
      </w:r>
      <w:r>
        <w:t xml:space="preserve"> </w:t>
      </w:r>
    </w:p>
    <w:p w14:paraId="1CD44106" w14:textId="3515D61F" w:rsidR="006D68F0" w:rsidRDefault="006D68F0" w:rsidP="006D68F0">
      <w:pPr>
        <w:ind w:left="360"/>
      </w:pPr>
      <w:r w:rsidRPr="00803912">
        <w:rPr>
          <w:rFonts w:hAnsi="Symbol"/>
        </w:rPr>
        <w:t></w:t>
      </w:r>
      <w:r>
        <w:t xml:space="preserve">  Eclipse 3.8: </w:t>
      </w:r>
      <w:r w:rsidRPr="00803912">
        <w:rPr>
          <w:rStyle w:val="HTMLKeyboard"/>
          <w:rFonts w:eastAsia="Calibri"/>
        </w:rPr>
        <w:t>http://www.perforce.com/downloads/http/p4-eclipse/install/3.8</w:t>
      </w:r>
    </w:p>
    <w:p w14:paraId="7AA4BC2F" w14:textId="6A361904" w:rsidR="006D68F0" w:rsidRDefault="006D68F0" w:rsidP="006D68F0">
      <w:pPr>
        <w:ind w:left="360"/>
      </w:pPr>
      <w:r>
        <w:t xml:space="preserve">See more at: </w:t>
      </w:r>
      <w:hyperlink r:id="rId43" w:history="1">
        <w:r w:rsidRPr="006D68F0">
          <w:rPr>
            <w:rStyle w:val="Hyperlink"/>
          </w:rPr>
          <w:t>"Perforce.com downloads step 3"</w:t>
        </w:r>
      </w:hyperlink>
    </w:p>
    <w:p w14:paraId="36528893" w14:textId="49818F14" w:rsidR="0060517F" w:rsidRDefault="00CD1516" w:rsidP="00411966">
      <w:pPr>
        <w:ind w:left="360"/>
      </w:pPr>
      <w:r>
        <w:t>Add</w:t>
      </w:r>
      <w:r w:rsidR="005E38BA">
        <w:t xml:space="preserve"> </w:t>
      </w:r>
      <w:r>
        <w:br/>
        <w:t>Name: Perforce</w:t>
      </w:r>
    </w:p>
    <w:p w14:paraId="174E3BE8" w14:textId="1CD5626D" w:rsidR="0060517F" w:rsidRDefault="00033965" w:rsidP="0060517F">
      <w:pPr>
        <w:numPr>
          <w:ilvl w:val="0"/>
          <w:numId w:val="4"/>
        </w:numPr>
        <w:spacing w:before="100" w:beforeAutospacing="1" w:after="100" w:afterAutospacing="1"/>
      </w:pPr>
      <w:r w:rsidRPr="00606712">
        <w:rPr>
          <w:i/>
        </w:rPr>
        <w:t>Check</w:t>
      </w:r>
      <w:r>
        <w:t xml:space="preserve"> first check box </w:t>
      </w:r>
      <w:r w:rsidR="0060517F">
        <w:t>(for Core) in the Name/Version fields</w:t>
      </w:r>
      <w:r>
        <w:t>.</w:t>
      </w:r>
      <w:r w:rsidR="0060517F">
        <w:t xml:space="preserve"> </w:t>
      </w:r>
      <w:r w:rsidR="0060517F" w:rsidRPr="00033965">
        <w:rPr>
          <w:i/>
          <w:color w:val="548DD4" w:themeColor="text2" w:themeTint="99"/>
        </w:rPr>
        <w:t>(</w:t>
      </w:r>
      <w:r w:rsidRPr="00033965">
        <w:rPr>
          <w:i/>
          <w:color w:val="548DD4" w:themeColor="text2" w:themeTint="99"/>
        </w:rPr>
        <w:t>Y</w:t>
      </w:r>
      <w:r w:rsidR="008C74A9" w:rsidRPr="00033965">
        <w:rPr>
          <w:i/>
          <w:color w:val="548DD4" w:themeColor="text2" w:themeTint="99"/>
        </w:rPr>
        <w:t xml:space="preserve">ou </w:t>
      </w:r>
      <w:r w:rsidR="0060517F" w:rsidRPr="00033965">
        <w:rPr>
          <w:i/>
          <w:color w:val="548DD4" w:themeColor="text2" w:themeTint="99"/>
        </w:rPr>
        <w:t>don’t need Optional</w:t>
      </w:r>
      <w:r w:rsidRPr="00033965">
        <w:rPr>
          <w:i/>
          <w:color w:val="548DD4" w:themeColor="text2" w:themeTint="99"/>
        </w:rPr>
        <w:t>.</w:t>
      </w:r>
      <w:r w:rsidR="0060517F" w:rsidRPr="00033965">
        <w:rPr>
          <w:i/>
          <w:color w:val="548DD4" w:themeColor="text2" w:themeTint="99"/>
        </w:rPr>
        <w:t>)</w:t>
      </w:r>
    </w:p>
    <w:p w14:paraId="2F5CF837" w14:textId="369CF5A1" w:rsidR="0060517F" w:rsidRDefault="00EF55B1" w:rsidP="00033965">
      <w:pPr>
        <w:pStyle w:val="NormalWeb"/>
        <w:jc w:val="center"/>
      </w:pPr>
      <w:r>
        <w:rPr>
          <w:noProof/>
        </w:rPr>
        <w:lastRenderedPageBreak/>
        <w:drawing>
          <wp:inline distT="0" distB="0" distL="0" distR="0" wp14:anchorId="6DD620C9" wp14:editId="3E87EBE4">
            <wp:extent cx="5029200" cy="499289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5029200" cy="4992890"/>
                    </a:xfrm>
                    <a:prstGeom prst="rect">
                      <a:avLst/>
                    </a:prstGeom>
                    <a:noFill/>
                    <a:ln w="9525">
                      <a:noFill/>
                      <a:miter lim="800000"/>
                      <a:headEnd/>
                      <a:tailEnd/>
                    </a:ln>
                  </pic:spPr>
                </pic:pic>
              </a:graphicData>
            </a:graphic>
          </wp:inline>
        </w:drawing>
      </w:r>
    </w:p>
    <w:p w14:paraId="70E5E4EE" w14:textId="77777777" w:rsidR="00033965" w:rsidRDefault="00033965" w:rsidP="00033965">
      <w:pPr>
        <w:pStyle w:val="NormalWeb"/>
        <w:jc w:val="center"/>
      </w:pPr>
    </w:p>
    <w:p w14:paraId="1CAB3405" w14:textId="6F445BA4" w:rsidR="009E7D80" w:rsidRPr="00B4727A" w:rsidRDefault="009E7D80" w:rsidP="009E7D80">
      <w:pPr>
        <w:pStyle w:val="ListParagraph"/>
        <w:numPr>
          <w:ilvl w:val="0"/>
          <w:numId w:val="5"/>
        </w:numPr>
        <w:rPr>
          <w:szCs w:val="24"/>
        </w:rPr>
      </w:pPr>
      <w:r w:rsidRPr="00606712">
        <w:rPr>
          <w:i/>
          <w:szCs w:val="24"/>
        </w:rPr>
        <w:t>Click “Next”</w:t>
      </w:r>
      <w:r w:rsidRPr="00B4727A">
        <w:rPr>
          <w:szCs w:val="24"/>
        </w:rPr>
        <w:t xml:space="preserve"> twice</w:t>
      </w:r>
      <w:r w:rsidR="00606712">
        <w:rPr>
          <w:szCs w:val="24"/>
        </w:rPr>
        <w:t>.</w:t>
      </w:r>
    </w:p>
    <w:p w14:paraId="6EF755B7" w14:textId="6F717938" w:rsidR="009E7D80" w:rsidRPr="009E7D80" w:rsidRDefault="009E7D80" w:rsidP="009E7D80">
      <w:pPr>
        <w:pStyle w:val="ListParagraph"/>
        <w:numPr>
          <w:ilvl w:val="0"/>
          <w:numId w:val="5"/>
        </w:numPr>
        <w:rPr>
          <w:szCs w:val="24"/>
        </w:rPr>
      </w:pPr>
      <w:r w:rsidRPr="00B4727A">
        <w:rPr>
          <w:szCs w:val="24"/>
        </w:rPr>
        <w:t>Accept the terms of the licen</w:t>
      </w:r>
      <w:r>
        <w:rPr>
          <w:szCs w:val="24"/>
        </w:rPr>
        <w:t xml:space="preserve">se agreement and </w:t>
      </w:r>
      <w:r w:rsidRPr="00606712">
        <w:rPr>
          <w:i/>
          <w:szCs w:val="24"/>
        </w:rPr>
        <w:t>select “Finish</w:t>
      </w:r>
      <w:r w:rsidR="000061B2" w:rsidRPr="00606712">
        <w:rPr>
          <w:i/>
          <w:szCs w:val="24"/>
        </w:rPr>
        <w:t>”</w:t>
      </w:r>
      <w:r w:rsidR="00606712">
        <w:rPr>
          <w:i/>
          <w:szCs w:val="24"/>
        </w:rPr>
        <w:t>.</w:t>
      </w:r>
    </w:p>
    <w:p w14:paraId="21A04CA3" w14:textId="3AED64F9" w:rsidR="0060517F" w:rsidRPr="00033965" w:rsidRDefault="0060517F" w:rsidP="00033965">
      <w:pPr>
        <w:pStyle w:val="ListParagraph"/>
        <w:numPr>
          <w:ilvl w:val="0"/>
          <w:numId w:val="5"/>
        </w:numPr>
        <w:rPr>
          <w:szCs w:val="24"/>
        </w:rPr>
      </w:pPr>
      <w:r w:rsidRPr="00033965">
        <w:rPr>
          <w:szCs w:val="24"/>
        </w:rPr>
        <w:t xml:space="preserve">Fill in fields (open Perforce </w:t>
      </w:r>
      <w:r w:rsidR="008B39F4" w:rsidRPr="00033965">
        <w:rPr>
          <w:szCs w:val="24"/>
        </w:rPr>
        <w:t xml:space="preserve">P4V </w:t>
      </w:r>
      <w:r w:rsidRPr="00033965">
        <w:rPr>
          <w:szCs w:val="24"/>
        </w:rPr>
        <w:t>to figure out your login ID &amp; the server IP)</w:t>
      </w:r>
      <w:r w:rsidR="00033965" w:rsidRPr="00033965">
        <w:rPr>
          <w:szCs w:val="24"/>
        </w:rPr>
        <w:t xml:space="preserve">. </w:t>
      </w:r>
      <w:r w:rsidRPr="00033965">
        <w:rPr>
          <w:szCs w:val="24"/>
        </w:rPr>
        <w:t xml:space="preserve"> </w:t>
      </w:r>
      <w:r w:rsidR="009E7D80" w:rsidRPr="00033965">
        <w:rPr>
          <w:i/>
          <w:color w:val="548DD4" w:themeColor="text2" w:themeTint="99"/>
          <w:szCs w:val="24"/>
        </w:rPr>
        <w:t xml:space="preserve">If you don’t </w:t>
      </w:r>
      <w:r w:rsidRPr="00033965">
        <w:rPr>
          <w:i/>
          <w:color w:val="548DD4" w:themeColor="text2" w:themeTint="99"/>
          <w:szCs w:val="24"/>
        </w:rPr>
        <w:t>see this option</w:t>
      </w:r>
      <w:r w:rsidR="009E7D80" w:rsidRPr="00033965">
        <w:rPr>
          <w:i/>
          <w:color w:val="548DD4" w:themeColor="text2" w:themeTint="99"/>
          <w:szCs w:val="24"/>
        </w:rPr>
        <w:t>,</w:t>
      </w:r>
      <w:r w:rsidRPr="00033965">
        <w:rPr>
          <w:i/>
          <w:color w:val="548DD4" w:themeColor="text2" w:themeTint="99"/>
          <w:szCs w:val="24"/>
        </w:rPr>
        <w:t xml:space="preserve"> you </w:t>
      </w:r>
      <w:r w:rsidR="008E72CE" w:rsidRPr="00033965">
        <w:rPr>
          <w:i/>
          <w:color w:val="548DD4" w:themeColor="text2" w:themeTint="99"/>
          <w:szCs w:val="24"/>
        </w:rPr>
        <w:t xml:space="preserve">can </w:t>
      </w:r>
      <w:r w:rsidRPr="00033965">
        <w:rPr>
          <w:i/>
          <w:color w:val="548DD4" w:themeColor="text2" w:themeTint="99"/>
          <w:szCs w:val="24"/>
        </w:rPr>
        <w:t>do it in a later step</w:t>
      </w:r>
      <w:r w:rsidR="00411966" w:rsidRPr="00033965">
        <w:rPr>
          <w:i/>
          <w:color w:val="548DD4" w:themeColor="text2" w:themeTint="99"/>
          <w:szCs w:val="24"/>
        </w:rPr>
        <w:t>.</w:t>
      </w:r>
    </w:p>
    <w:p w14:paraId="6EC5D3AD" w14:textId="4E7812AE" w:rsidR="0060517F" w:rsidRPr="00033965" w:rsidRDefault="009E7D80" w:rsidP="00033965">
      <w:pPr>
        <w:pStyle w:val="ListParagraph"/>
        <w:numPr>
          <w:ilvl w:val="0"/>
          <w:numId w:val="5"/>
        </w:numPr>
        <w:rPr>
          <w:szCs w:val="24"/>
        </w:rPr>
      </w:pPr>
      <w:r w:rsidRPr="00033965">
        <w:rPr>
          <w:szCs w:val="24"/>
        </w:rPr>
        <w:t>Restart Eclipse if prompted</w:t>
      </w:r>
      <w:r w:rsidR="00606712">
        <w:rPr>
          <w:szCs w:val="24"/>
        </w:rPr>
        <w:t>.</w:t>
      </w:r>
    </w:p>
    <w:p w14:paraId="36567F12" w14:textId="548A333F" w:rsidR="0060517F" w:rsidRPr="00B4727A" w:rsidRDefault="0060517F" w:rsidP="00411966">
      <w:pPr>
        <w:pStyle w:val="Heading3"/>
      </w:pPr>
      <w:bookmarkStart w:id="57" w:name="_Toc282337983"/>
      <w:bookmarkStart w:id="58" w:name="_Toc282338085"/>
      <w:bookmarkStart w:id="59" w:name="_Toc282435285"/>
      <w:r>
        <w:t>Install</w:t>
      </w:r>
      <w:r w:rsidRPr="00B4727A">
        <w:t xml:space="preserve"> the TestNG </w:t>
      </w:r>
      <w:r w:rsidR="000061B2">
        <w:t>Eclipse plug-in</w:t>
      </w:r>
      <w:bookmarkEnd w:id="57"/>
      <w:bookmarkEnd w:id="58"/>
      <w:bookmarkEnd w:id="59"/>
    </w:p>
    <w:p w14:paraId="2F55ACAF" w14:textId="69F97D88" w:rsidR="0060517F" w:rsidRPr="00B4727A" w:rsidRDefault="0060517F" w:rsidP="0060517F">
      <w:pPr>
        <w:pStyle w:val="ListParagraph"/>
        <w:numPr>
          <w:ilvl w:val="0"/>
          <w:numId w:val="9"/>
        </w:numPr>
        <w:rPr>
          <w:szCs w:val="24"/>
        </w:rPr>
      </w:pPr>
      <w:r w:rsidRPr="00B4727A">
        <w:rPr>
          <w:szCs w:val="24"/>
        </w:rPr>
        <w:t>Open Eclipse</w:t>
      </w:r>
      <w:r w:rsidR="00411966">
        <w:rPr>
          <w:szCs w:val="24"/>
        </w:rPr>
        <w:t>.</w:t>
      </w:r>
    </w:p>
    <w:p w14:paraId="04CE7292" w14:textId="6441E196" w:rsidR="0060517F" w:rsidRPr="00B4727A" w:rsidRDefault="00606712" w:rsidP="0060517F">
      <w:pPr>
        <w:pStyle w:val="ListParagraph"/>
        <w:numPr>
          <w:ilvl w:val="0"/>
          <w:numId w:val="9"/>
        </w:numPr>
        <w:rPr>
          <w:szCs w:val="24"/>
        </w:rPr>
      </w:pPr>
      <w:r>
        <w:rPr>
          <w:szCs w:val="24"/>
        </w:rPr>
        <w:t xml:space="preserve">Select </w:t>
      </w:r>
      <w:r w:rsidRPr="00606712">
        <w:rPr>
          <w:i/>
          <w:szCs w:val="24"/>
        </w:rPr>
        <w:t>Help &gt; Install New Software…</w:t>
      </w:r>
    </w:p>
    <w:p w14:paraId="7F0DF8F7" w14:textId="02FA7F67" w:rsidR="0060517F" w:rsidRPr="00B4727A" w:rsidRDefault="0060517F" w:rsidP="0060517F">
      <w:pPr>
        <w:pStyle w:val="ListParagraph"/>
        <w:numPr>
          <w:ilvl w:val="0"/>
          <w:numId w:val="9"/>
        </w:numPr>
        <w:rPr>
          <w:szCs w:val="24"/>
        </w:rPr>
      </w:pPr>
      <w:r w:rsidRPr="00606712">
        <w:rPr>
          <w:i/>
          <w:szCs w:val="24"/>
        </w:rPr>
        <w:t>Enter</w:t>
      </w:r>
      <w:r w:rsidRPr="00B4727A">
        <w:rPr>
          <w:szCs w:val="24"/>
        </w:rPr>
        <w:t xml:space="preserve"> </w:t>
      </w:r>
      <w:r w:rsidR="00411966">
        <w:rPr>
          <w:szCs w:val="24"/>
        </w:rPr>
        <w:t>“</w:t>
      </w:r>
      <w:r w:rsidRPr="00411966">
        <w:rPr>
          <w:szCs w:val="24"/>
        </w:rPr>
        <w:t>http://beust.com/eclipse</w:t>
      </w:r>
      <w:r w:rsidR="00411966">
        <w:rPr>
          <w:szCs w:val="24"/>
        </w:rPr>
        <w:t>”</w:t>
      </w:r>
      <w:r w:rsidRPr="00B4727A">
        <w:rPr>
          <w:szCs w:val="24"/>
        </w:rPr>
        <w:t xml:space="preserve"> into the </w:t>
      </w:r>
      <w:r w:rsidRPr="00606712">
        <w:rPr>
          <w:i/>
          <w:szCs w:val="24"/>
        </w:rPr>
        <w:t>“Work with:”</w:t>
      </w:r>
      <w:r w:rsidRPr="00B4727A">
        <w:rPr>
          <w:szCs w:val="24"/>
        </w:rPr>
        <w:t xml:space="preserve"> </w:t>
      </w:r>
      <w:r w:rsidRPr="006A1943">
        <w:rPr>
          <w:rFonts w:eastAsia="Times New Roman"/>
          <w:szCs w:val="24"/>
        </w:rPr>
        <w:t>space</w:t>
      </w:r>
      <w:r w:rsidR="006A1943" w:rsidRPr="006A1943">
        <w:rPr>
          <w:rFonts w:eastAsia="Times New Roman"/>
          <w:szCs w:val="24"/>
        </w:rPr>
        <w:t xml:space="preserve"> and </w:t>
      </w:r>
      <w:r w:rsidR="006A1943" w:rsidRPr="00606712">
        <w:rPr>
          <w:rFonts w:eastAsia="Times New Roman"/>
          <w:i/>
          <w:szCs w:val="24"/>
        </w:rPr>
        <w:t>press Enter</w:t>
      </w:r>
      <w:r w:rsidR="006A1943" w:rsidRPr="00411966">
        <w:rPr>
          <w:rFonts w:eastAsia="Times New Roman"/>
          <w:szCs w:val="24"/>
        </w:rPr>
        <w:t>.</w:t>
      </w:r>
      <w:r w:rsidR="006A1943" w:rsidRPr="00411966">
        <w:rPr>
          <w:szCs w:val="24"/>
        </w:rPr>
        <w:t xml:space="preserve"> Pressing Enter should cause Eclipse to update list of available plugins and components.</w:t>
      </w:r>
    </w:p>
    <w:p w14:paraId="56152932" w14:textId="2C7C9DFD" w:rsidR="0060517F" w:rsidRPr="00B4727A" w:rsidRDefault="0060517F" w:rsidP="0060517F">
      <w:pPr>
        <w:pStyle w:val="ListParagraph"/>
        <w:numPr>
          <w:ilvl w:val="0"/>
          <w:numId w:val="9"/>
        </w:numPr>
        <w:rPr>
          <w:szCs w:val="24"/>
        </w:rPr>
      </w:pPr>
      <w:r w:rsidRPr="00606712">
        <w:rPr>
          <w:i/>
          <w:szCs w:val="24"/>
        </w:rPr>
        <w:lastRenderedPageBreak/>
        <w:t>Select “TestNG”</w:t>
      </w:r>
      <w:r w:rsidRPr="00B4727A">
        <w:rPr>
          <w:szCs w:val="24"/>
        </w:rPr>
        <w:t xml:space="preserve"> </w:t>
      </w:r>
      <w:r w:rsidR="00D71398">
        <w:rPr>
          <w:szCs w:val="24"/>
        </w:rPr>
        <w:t xml:space="preserve">to expand it and </w:t>
      </w:r>
      <w:r w:rsidR="00D71398" w:rsidRPr="00606712">
        <w:rPr>
          <w:i/>
          <w:szCs w:val="24"/>
        </w:rPr>
        <w:t>select</w:t>
      </w:r>
      <w:r w:rsidR="00D71398">
        <w:rPr>
          <w:szCs w:val="24"/>
        </w:rPr>
        <w:t xml:space="preserve"> the most recent version </w:t>
      </w:r>
      <w:r w:rsidRPr="00B4727A">
        <w:rPr>
          <w:szCs w:val="24"/>
        </w:rPr>
        <w:t xml:space="preserve">and </w:t>
      </w:r>
      <w:r w:rsidRPr="00606712">
        <w:rPr>
          <w:i/>
          <w:szCs w:val="24"/>
        </w:rPr>
        <w:t>click “Next”</w:t>
      </w:r>
      <w:r w:rsidRPr="00B4727A">
        <w:rPr>
          <w:szCs w:val="24"/>
        </w:rPr>
        <w:t xml:space="preserve"> twice</w:t>
      </w:r>
      <w:r w:rsidR="00606712">
        <w:rPr>
          <w:szCs w:val="24"/>
        </w:rPr>
        <w:t>.</w:t>
      </w:r>
    </w:p>
    <w:p w14:paraId="04DA3A9C" w14:textId="43C5ACAE" w:rsidR="0060517F" w:rsidRDefault="0060517F" w:rsidP="0060517F">
      <w:pPr>
        <w:pStyle w:val="ListParagraph"/>
        <w:numPr>
          <w:ilvl w:val="0"/>
          <w:numId w:val="9"/>
        </w:numPr>
        <w:rPr>
          <w:szCs w:val="24"/>
        </w:rPr>
      </w:pPr>
      <w:r w:rsidRPr="00606712">
        <w:rPr>
          <w:i/>
          <w:szCs w:val="24"/>
        </w:rPr>
        <w:t>Accept</w:t>
      </w:r>
      <w:r w:rsidRPr="00B4727A">
        <w:rPr>
          <w:szCs w:val="24"/>
        </w:rPr>
        <w:t xml:space="preserve"> the terms of the license agreement and </w:t>
      </w:r>
      <w:r w:rsidRPr="00606712">
        <w:rPr>
          <w:i/>
          <w:szCs w:val="24"/>
        </w:rPr>
        <w:t>select “Finish”</w:t>
      </w:r>
      <w:bookmarkStart w:id="60" w:name="ATF-HowtoSetupDevelopmentEnvironment-Ins"/>
      <w:bookmarkEnd w:id="60"/>
      <w:r w:rsidR="00606712">
        <w:rPr>
          <w:i/>
          <w:szCs w:val="24"/>
        </w:rPr>
        <w:t>.</w:t>
      </w:r>
    </w:p>
    <w:p w14:paraId="4307252C" w14:textId="117E6AC7" w:rsidR="009E7D80" w:rsidRPr="00B4727A" w:rsidRDefault="009E7D80" w:rsidP="0060517F">
      <w:pPr>
        <w:pStyle w:val="ListParagraph"/>
        <w:numPr>
          <w:ilvl w:val="0"/>
          <w:numId w:val="9"/>
        </w:numPr>
        <w:rPr>
          <w:szCs w:val="24"/>
        </w:rPr>
      </w:pPr>
      <w:r>
        <w:rPr>
          <w:szCs w:val="24"/>
        </w:rPr>
        <w:t>Restart Eclipse if prompted</w:t>
      </w:r>
      <w:r w:rsidR="00606712">
        <w:rPr>
          <w:szCs w:val="24"/>
        </w:rPr>
        <w:t>.</w:t>
      </w:r>
    </w:p>
    <w:p w14:paraId="0429F329" w14:textId="39BEDC6B" w:rsidR="0060517F" w:rsidRPr="009C508A" w:rsidRDefault="0060517F" w:rsidP="00411966">
      <w:pPr>
        <w:pStyle w:val="Heading3"/>
      </w:pPr>
      <w:bookmarkStart w:id="61" w:name="_Toc282337984"/>
      <w:bookmarkStart w:id="62" w:name="_Toc282338086"/>
      <w:bookmarkStart w:id="63" w:name="_Toc282435286"/>
      <w:r w:rsidRPr="009C508A">
        <w:t xml:space="preserve">Install </w:t>
      </w:r>
      <w:r w:rsidR="00DC38FB">
        <w:t xml:space="preserve">the Maven Eclipse </w:t>
      </w:r>
      <w:r w:rsidRPr="009C508A">
        <w:t>m2eclipse Plugin</w:t>
      </w:r>
      <w:bookmarkEnd w:id="61"/>
      <w:bookmarkEnd w:id="62"/>
      <w:bookmarkEnd w:id="63"/>
    </w:p>
    <w:p w14:paraId="499097B5" w14:textId="77777777" w:rsidR="0060517F" w:rsidRDefault="0060517F" w:rsidP="0060517F">
      <w:pPr>
        <w:pStyle w:val="NormalWeb"/>
      </w:pPr>
      <w:r>
        <w:t>To install this plugin in the Eclipse IDE:</w:t>
      </w:r>
    </w:p>
    <w:p w14:paraId="15107AF8" w14:textId="344A3E2E" w:rsidR="00F5267F" w:rsidRDefault="00F5267F" w:rsidP="0060517F">
      <w:pPr>
        <w:numPr>
          <w:ilvl w:val="0"/>
          <w:numId w:val="6"/>
        </w:numPr>
        <w:spacing w:before="100" w:beforeAutospacing="1" w:after="100" w:afterAutospacing="1"/>
      </w:pPr>
      <w:r>
        <w:t>Open Eclipse.</w:t>
      </w:r>
    </w:p>
    <w:p w14:paraId="4B18CDED" w14:textId="77777777" w:rsidR="0060517F" w:rsidRDefault="0060517F" w:rsidP="0060517F">
      <w:pPr>
        <w:numPr>
          <w:ilvl w:val="0"/>
          <w:numId w:val="6"/>
        </w:numPr>
        <w:spacing w:before="100" w:beforeAutospacing="1" w:after="100" w:afterAutospacing="1"/>
      </w:pPr>
      <w:r>
        <w:t xml:space="preserve">Select </w:t>
      </w:r>
      <w:r w:rsidRPr="00606712">
        <w:rPr>
          <w:i/>
        </w:rPr>
        <w:t>Help &gt; Install New Software</w:t>
      </w:r>
      <w:r>
        <w:t>. This should display the "Install" dialog.</w:t>
      </w:r>
    </w:p>
    <w:p w14:paraId="11A0C867" w14:textId="00C35931" w:rsidR="00B405D7" w:rsidRDefault="00B405D7" w:rsidP="0060517F">
      <w:pPr>
        <w:numPr>
          <w:ilvl w:val="0"/>
          <w:numId w:val="6"/>
        </w:numPr>
        <w:spacing w:before="100" w:beforeAutospacing="1" w:after="100" w:afterAutospacing="1"/>
      </w:pPr>
      <w:r>
        <w:t xml:space="preserve">Check to see if m2e is already installed with your Eclipse version. From the ‘Install’ Dialog, </w:t>
      </w:r>
      <w:r w:rsidRPr="00606712">
        <w:rPr>
          <w:i/>
        </w:rPr>
        <w:t>click ‘What is already installed?’</w:t>
      </w:r>
      <w:r w:rsidR="008E72CE">
        <w:t xml:space="preserve"> link.</w:t>
      </w:r>
      <w:r>
        <w:t xml:space="preserve"> </w:t>
      </w:r>
      <w:r w:rsidRPr="00606712">
        <w:rPr>
          <w:i/>
        </w:rPr>
        <w:t xml:space="preserve">Expand </w:t>
      </w:r>
      <w:r>
        <w:t>the ‘</w:t>
      </w:r>
      <w:r w:rsidRPr="00606712">
        <w:rPr>
          <w:i/>
        </w:rPr>
        <w:t>Eclipse IDE for Java Developers’</w:t>
      </w:r>
      <w:r>
        <w:t xml:space="preserve"> and then </w:t>
      </w:r>
      <w:r w:rsidRPr="00606712">
        <w:rPr>
          <w:i/>
        </w:rPr>
        <w:t xml:space="preserve">expand </w:t>
      </w:r>
      <w:r w:rsidRPr="00606712">
        <w:t xml:space="preserve">the </w:t>
      </w:r>
      <w:r w:rsidRPr="00606712">
        <w:rPr>
          <w:i/>
        </w:rPr>
        <w:t>‘EPP Java Package’</w:t>
      </w:r>
      <w:r>
        <w:t xml:space="preserve">. If you see do NOT see ‘m2e’ among the packages, </w:t>
      </w:r>
      <w:r w:rsidR="00C44C9F">
        <w:t xml:space="preserve">close that dialog and </w:t>
      </w:r>
      <w:r>
        <w:t xml:space="preserve">proceed with the following steps. If you DO see ‘m2e’, jump to step </w:t>
      </w:r>
      <w:r w:rsidR="00F5267F">
        <w:t>10</w:t>
      </w:r>
      <w:r>
        <w:t>.</w:t>
      </w:r>
    </w:p>
    <w:p w14:paraId="6034DFF2" w14:textId="689A07C6" w:rsidR="0060517F" w:rsidRPr="00B405D7" w:rsidRDefault="0060517F" w:rsidP="0060517F">
      <w:pPr>
        <w:numPr>
          <w:ilvl w:val="0"/>
          <w:numId w:val="6"/>
        </w:numPr>
        <w:spacing w:before="100" w:beforeAutospacing="1" w:after="100" w:afterAutospacing="1"/>
      </w:pPr>
      <w:r>
        <w:t>Paste the Update Site URL</w:t>
      </w:r>
      <w:r w:rsidR="00F5267F">
        <w:t xml:space="preserve"> “</w:t>
      </w:r>
      <w:r w:rsidR="001117FA" w:rsidRPr="00F5267F">
        <w:t>http://download.eclipse.org/technology/m2e/releases</w:t>
      </w:r>
      <w:r w:rsidR="00F5267F">
        <w:t>”</w:t>
      </w:r>
      <w:r>
        <w:t xml:space="preserve"> into the field named "</w:t>
      </w:r>
      <w:r w:rsidRPr="00606712">
        <w:rPr>
          <w:i/>
        </w:rPr>
        <w:t>Work with:"</w:t>
      </w:r>
      <w:r>
        <w:t xml:space="preserve"> and press </w:t>
      </w:r>
      <w:r w:rsidRPr="00606712">
        <w:rPr>
          <w:i/>
        </w:rPr>
        <w:t>Enter</w:t>
      </w:r>
      <w:r w:rsidRPr="00F5267F">
        <w:t xml:space="preserve">. </w:t>
      </w:r>
      <w:r w:rsidRPr="00F5267F">
        <w:rPr>
          <w:rFonts w:eastAsia="Calibri"/>
        </w:rPr>
        <w:t>Pressing Enter should cause Eclipse to update list of available plugins and components</w:t>
      </w:r>
      <w:r w:rsidRPr="00F5267F">
        <w:t>.</w:t>
      </w:r>
      <w:r w:rsidR="00F5267F">
        <w:t xml:space="preserve"> </w:t>
      </w:r>
    </w:p>
    <w:p w14:paraId="67804085" w14:textId="78293721" w:rsidR="0060517F" w:rsidRDefault="00C44C9F" w:rsidP="0060517F">
      <w:pPr>
        <w:numPr>
          <w:ilvl w:val="0"/>
          <w:numId w:val="6"/>
        </w:numPr>
        <w:spacing w:before="100" w:beforeAutospacing="1" w:after="100" w:afterAutospacing="1"/>
      </w:pPr>
      <w:r w:rsidRPr="00606712">
        <w:rPr>
          <w:i/>
        </w:rPr>
        <w:t>Expand</w:t>
      </w:r>
      <w:r>
        <w:t xml:space="preserve"> </w:t>
      </w:r>
      <w:r w:rsidR="0060517F">
        <w:t>the component listed under m2eclipse: "</w:t>
      </w:r>
      <w:r w:rsidR="0060517F" w:rsidRPr="00606712">
        <w:rPr>
          <w:i/>
        </w:rPr>
        <w:t>Maven In</w:t>
      </w:r>
      <w:r w:rsidR="00DC38FB" w:rsidRPr="00606712">
        <w:rPr>
          <w:i/>
        </w:rPr>
        <w:t>tegration for Eclipse</w:t>
      </w:r>
      <w:r w:rsidR="00F5267F" w:rsidRPr="00606712">
        <w:rPr>
          <w:i/>
        </w:rPr>
        <w:t xml:space="preserve"> (Required)</w:t>
      </w:r>
      <w:r w:rsidR="0060517F">
        <w:t>"</w:t>
      </w:r>
      <w:r>
        <w:t xml:space="preserve"> and </w:t>
      </w:r>
      <w:r w:rsidRPr="00606712">
        <w:rPr>
          <w:i/>
        </w:rPr>
        <w:t>check</w:t>
      </w:r>
      <w:r>
        <w:t xml:space="preserve"> the latest version</w:t>
      </w:r>
      <w:r w:rsidR="0060517F">
        <w:t>.</w:t>
      </w:r>
    </w:p>
    <w:p w14:paraId="3E3826F4" w14:textId="77777777" w:rsidR="0060517F" w:rsidRDefault="0060517F" w:rsidP="0060517F">
      <w:pPr>
        <w:numPr>
          <w:ilvl w:val="0"/>
          <w:numId w:val="6"/>
        </w:numPr>
        <w:spacing w:before="100" w:beforeAutospacing="1" w:after="100" w:afterAutospacing="1"/>
      </w:pPr>
      <w:r>
        <w:t xml:space="preserve">Click </w:t>
      </w:r>
      <w:r w:rsidRPr="00606712">
        <w:rPr>
          <w:i/>
        </w:rPr>
        <w:t>Next</w:t>
      </w:r>
      <w:r>
        <w:t>. Eclipse will then check to see if there are any issues which would prevent a successful installation.</w:t>
      </w:r>
    </w:p>
    <w:p w14:paraId="0B3B230E" w14:textId="77777777" w:rsidR="0060517F" w:rsidRDefault="0060517F" w:rsidP="0060517F">
      <w:pPr>
        <w:numPr>
          <w:ilvl w:val="0"/>
          <w:numId w:val="6"/>
        </w:numPr>
        <w:spacing w:before="100" w:beforeAutospacing="1" w:after="100" w:afterAutospacing="1"/>
      </w:pPr>
      <w:r>
        <w:t xml:space="preserve">Click </w:t>
      </w:r>
      <w:r w:rsidRPr="00606712">
        <w:rPr>
          <w:i/>
        </w:rPr>
        <w:t xml:space="preserve">Next </w:t>
      </w:r>
      <w:r>
        <w:t xml:space="preserve">and </w:t>
      </w:r>
      <w:r w:rsidRPr="00606712">
        <w:rPr>
          <w:i/>
        </w:rPr>
        <w:t>agree</w:t>
      </w:r>
      <w:r>
        <w:t xml:space="preserve"> to the terms of the Eclipse Public License v1.0.</w:t>
      </w:r>
    </w:p>
    <w:p w14:paraId="76BC7D57" w14:textId="77777777" w:rsidR="0060517F" w:rsidRDefault="0060517F" w:rsidP="0060517F">
      <w:pPr>
        <w:numPr>
          <w:ilvl w:val="0"/>
          <w:numId w:val="6"/>
        </w:numPr>
        <w:spacing w:before="100" w:beforeAutospacing="1" w:after="100" w:afterAutospacing="1"/>
      </w:pPr>
      <w:r>
        <w:t xml:space="preserve">Click </w:t>
      </w:r>
      <w:r w:rsidRPr="00606712">
        <w:rPr>
          <w:i/>
        </w:rPr>
        <w:t>Finish</w:t>
      </w:r>
      <w:r>
        <w:t xml:space="preserve"> to begin the installation process. Eclipse will then download and install the necessary components.</w:t>
      </w:r>
    </w:p>
    <w:p w14:paraId="382167B8" w14:textId="6034E506" w:rsidR="0060517F" w:rsidRDefault="0060517F" w:rsidP="0060517F">
      <w:pPr>
        <w:numPr>
          <w:ilvl w:val="0"/>
          <w:numId w:val="6"/>
        </w:numPr>
        <w:spacing w:before="100" w:beforeAutospacing="1" w:after="100" w:afterAutospacing="1"/>
      </w:pPr>
      <w:r>
        <w:t xml:space="preserve">Once the installation process is finished, </w:t>
      </w:r>
      <w:r w:rsidR="00C44C9F">
        <w:t xml:space="preserve">restart Eclipse </w:t>
      </w:r>
      <w:r w:rsidR="00C44C9F" w:rsidRPr="00606712">
        <w:rPr>
          <w:i/>
          <w:color w:val="548DD4" w:themeColor="text2" w:themeTint="99"/>
        </w:rPr>
        <w:t>(</w:t>
      </w:r>
      <w:r w:rsidR="00F5267F" w:rsidRPr="00606712">
        <w:rPr>
          <w:i/>
          <w:color w:val="548DD4" w:themeColor="text2" w:themeTint="99"/>
        </w:rPr>
        <w:t xml:space="preserve">you </w:t>
      </w:r>
      <w:r w:rsidR="00C44C9F" w:rsidRPr="00606712">
        <w:rPr>
          <w:i/>
          <w:color w:val="548DD4" w:themeColor="text2" w:themeTint="99"/>
        </w:rPr>
        <w:t>should be prompted to restart)</w:t>
      </w:r>
      <w:r w:rsidR="00C44C9F">
        <w:t>.</w:t>
      </w:r>
    </w:p>
    <w:p w14:paraId="7494D415" w14:textId="416D028C" w:rsidR="0060517F" w:rsidRDefault="0060517F" w:rsidP="0060517F">
      <w:pPr>
        <w:numPr>
          <w:ilvl w:val="0"/>
          <w:numId w:val="6"/>
        </w:numPr>
        <w:spacing w:before="100" w:beforeAutospacing="1" w:after="100" w:afterAutospacing="1"/>
      </w:pPr>
      <w:r>
        <w:t xml:space="preserve">Set the Eclipse default </w:t>
      </w:r>
      <w:r w:rsidRPr="00C44C9F">
        <w:rPr>
          <w:b/>
        </w:rPr>
        <w:t>JRE</w:t>
      </w:r>
      <w:r>
        <w:t xml:space="preserve"> to the </w:t>
      </w:r>
      <w:r w:rsidRPr="00C44C9F">
        <w:rPr>
          <w:b/>
        </w:rPr>
        <w:t>JDK</w:t>
      </w:r>
      <w:r w:rsidR="00B405D7">
        <w:t xml:space="preserve"> (verify this is correct, if you find it existing)</w:t>
      </w:r>
      <w:r w:rsidR="00936F67">
        <w:t>:</w:t>
      </w:r>
      <w:r w:rsidR="00936F67">
        <w:br/>
        <w:t>Eclipse,</w:t>
      </w:r>
      <w:r w:rsidR="009E169B">
        <w:rPr>
          <w:i/>
        </w:rPr>
        <w:t xml:space="preserve"> </w:t>
      </w:r>
      <w:r w:rsidR="009E169B" w:rsidRPr="00B15FFC">
        <w:rPr>
          <w:i/>
        </w:rPr>
        <w:t>Window</w:t>
      </w:r>
      <w:r w:rsidR="009E169B">
        <w:rPr>
          <w:i/>
        </w:rPr>
        <w:t xml:space="preserve"> </w:t>
      </w:r>
      <w:r w:rsidR="009E169B" w:rsidRPr="00411E6D">
        <w:rPr>
          <w:i/>
        </w:rPr>
        <w:t xml:space="preserve">&gt; </w:t>
      </w:r>
      <w:r w:rsidR="009E169B" w:rsidRPr="00B15FFC">
        <w:rPr>
          <w:i/>
        </w:rPr>
        <w:t>Preferences</w:t>
      </w:r>
      <w:r w:rsidR="009E169B">
        <w:rPr>
          <w:i/>
        </w:rPr>
        <w:t xml:space="preserve"> </w:t>
      </w:r>
      <w:r w:rsidR="009E169B" w:rsidRPr="00411E6D">
        <w:rPr>
          <w:i/>
        </w:rPr>
        <w:t>&gt;</w:t>
      </w:r>
      <w:r w:rsidR="009E169B" w:rsidRPr="00B15FFC">
        <w:rPr>
          <w:i/>
        </w:rPr>
        <w:t xml:space="preserve"> Java</w:t>
      </w:r>
      <w:r w:rsidR="009E169B">
        <w:rPr>
          <w:i/>
        </w:rPr>
        <w:t xml:space="preserve"> &gt;</w:t>
      </w:r>
      <w:r>
        <w:t xml:space="preserve"> </w:t>
      </w:r>
      <w:r w:rsidRPr="009E169B">
        <w:rPr>
          <w:i/>
        </w:rPr>
        <w:t>Installed JREs</w:t>
      </w:r>
      <w:r>
        <w:t xml:space="preserve">, Add button, ‘Standard VM’, Next, Directory </w:t>
      </w:r>
      <w:r w:rsidRPr="00583273">
        <w:t>C:\Program Files\Java\</w:t>
      </w:r>
      <w:r w:rsidR="008E0223">
        <w:t>jdk1.</w:t>
      </w:r>
      <w:r w:rsidR="00DC38FB">
        <w:t>8</w:t>
      </w:r>
      <w:r w:rsidR="008E0223">
        <w:t>.0</w:t>
      </w:r>
      <w:r w:rsidR="00B405D7">
        <w:t>_xx</w:t>
      </w:r>
      <w:r>
        <w:t xml:space="preserve"> (find the path on your machine to the JDK), </w:t>
      </w:r>
      <w:r w:rsidRPr="00606712">
        <w:rPr>
          <w:i/>
        </w:rPr>
        <w:t>Finish.</w:t>
      </w:r>
      <w:r>
        <w:t xml:space="preserve"> Make sure there is a check mark on this one if you have more than one here.</w:t>
      </w:r>
      <w:r w:rsidR="00C44C9F">
        <w:t xml:space="preserve"> </w:t>
      </w:r>
      <w:r w:rsidR="00DC38FB">
        <w:br/>
        <w:t xml:space="preserve">Expand the </w:t>
      </w:r>
      <w:r w:rsidR="00DC38FB" w:rsidRPr="00DC38FB">
        <w:rPr>
          <w:i/>
        </w:rPr>
        <w:t>Installed JREs</w:t>
      </w:r>
      <w:r w:rsidR="00DC38FB">
        <w:t xml:space="preserve"> to view the </w:t>
      </w:r>
      <w:r w:rsidR="00DC38FB" w:rsidRPr="00DC38FB">
        <w:rPr>
          <w:i/>
        </w:rPr>
        <w:t>Execution Environment</w:t>
      </w:r>
      <w:r w:rsidR="00DC38FB">
        <w:t xml:space="preserve">. </w:t>
      </w:r>
      <w:r w:rsidR="00DC38FB" w:rsidRPr="00606712">
        <w:rPr>
          <w:i/>
        </w:rPr>
        <w:t xml:space="preserve">Select </w:t>
      </w:r>
      <w:r w:rsidR="00DC38FB">
        <w:t xml:space="preserve">JavaSE-1.8 and </w:t>
      </w:r>
      <w:r w:rsidR="00DC38FB" w:rsidRPr="00606712">
        <w:rPr>
          <w:i/>
        </w:rPr>
        <w:t>Check</w:t>
      </w:r>
      <w:r w:rsidR="00153FF5" w:rsidRPr="00606712">
        <w:rPr>
          <w:i/>
        </w:rPr>
        <w:t>box</w:t>
      </w:r>
      <w:r w:rsidR="00DC38FB" w:rsidRPr="00606712">
        <w:rPr>
          <w:i/>
        </w:rPr>
        <w:t xml:space="preserve"> </w:t>
      </w:r>
      <w:r w:rsidR="00DC38FB">
        <w:t xml:space="preserve">your </w:t>
      </w:r>
      <w:r w:rsidR="00153FF5" w:rsidRPr="00153FF5">
        <w:rPr>
          <w:b/>
        </w:rPr>
        <w:t>JDK</w:t>
      </w:r>
      <w:r w:rsidR="00DC38FB">
        <w:t xml:space="preserve"> under </w:t>
      </w:r>
      <w:r w:rsidR="00DC38FB" w:rsidRPr="00DC38FB">
        <w:rPr>
          <w:i/>
        </w:rPr>
        <w:t>Compatible JREs</w:t>
      </w:r>
      <w:r w:rsidR="00DC38FB">
        <w:t>. If you have any other Java versions installed, (such as Java 1.7</w:t>
      </w:r>
      <w:r w:rsidR="00153FF5">
        <w:t>) follow these steps for it.</w:t>
      </w:r>
      <w:r w:rsidR="00153FF5">
        <w:br/>
      </w:r>
      <w:r w:rsidR="00606712">
        <w:t xml:space="preserve">Press </w:t>
      </w:r>
      <w:r w:rsidR="00606712" w:rsidRPr="00606712">
        <w:rPr>
          <w:i/>
        </w:rPr>
        <w:t>OK</w:t>
      </w:r>
      <w:r w:rsidR="00C44C9F">
        <w:t xml:space="preserve"> to close the Preferences Dialog.</w:t>
      </w:r>
    </w:p>
    <w:p w14:paraId="6B4B3DAC" w14:textId="77777777" w:rsidR="006003F8" w:rsidRDefault="006003F8" w:rsidP="006003F8">
      <w:pPr>
        <w:pStyle w:val="Heading2"/>
      </w:pPr>
      <w:bookmarkStart w:id="64" w:name="ATF-HowtoSetupDevelopmentEnvironment-Che"/>
      <w:bookmarkStart w:id="65" w:name="_Toc282337985"/>
      <w:bookmarkStart w:id="66" w:name="_Toc282338087"/>
      <w:bookmarkStart w:id="67" w:name="_Toc282435287"/>
      <w:bookmarkEnd w:id="64"/>
      <w:r>
        <w:t>Configure Eclipse</w:t>
      </w:r>
      <w:bookmarkEnd w:id="65"/>
      <w:bookmarkEnd w:id="66"/>
      <w:bookmarkEnd w:id="67"/>
    </w:p>
    <w:p w14:paraId="6D01E33C" w14:textId="3A5A9749" w:rsidR="008C74A9" w:rsidRDefault="008C74A9" w:rsidP="009C508A">
      <w:pPr>
        <w:pStyle w:val="NormalWeb"/>
        <w:numPr>
          <w:ilvl w:val="0"/>
          <w:numId w:val="14"/>
        </w:numPr>
        <w:spacing w:after="240" w:afterAutospacing="0"/>
      </w:pPr>
      <w:r>
        <w:lastRenderedPageBreak/>
        <w:t xml:space="preserve">The root path in Perforce for the current ATF version is </w:t>
      </w:r>
      <w:r>
        <w:br/>
      </w:r>
      <w:r w:rsidRPr="008C74A9">
        <w:rPr>
          <w:b/>
        </w:rPr>
        <w:t>depot\SIT\atf-main</w:t>
      </w:r>
      <w:r>
        <w:t xml:space="preserve">. </w:t>
      </w:r>
      <w:r>
        <w:br/>
        <w:t>This will be referenced below as &lt;atf-main&gt;.</w:t>
      </w:r>
    </w:p>
    <w:p w14:paraId="4089E007" w14:textId="0B62B15D" w:rsidR="006003F8" w:rsidRDefault="006003F8" w:rsidP="009C508A">
      <w:pPr>
        <w:pStyle w:val="NormalWeb"/>
        <w:numPr>
          <w:ilvl w:val="0"/>
          <w:numId w:val="14"/>
        </w:numPr>
        <w:spacing w:after="240" w:afterAutospacing="0"/>
      </w:pPr>
      <w:r>
        <w:t xml:space="preserve">Open Perforce (P4V) to retrieve the following configuration files from the </w:t>
      </w:r>
      <w:r w:rsidR="008C74A9">
        <w:t>&lt;atf-main&gt;</w:t>
      </w:r>
      <w:r>
        <w:t>\documents directory into your local workspace:</w:t>
      </w:r>
      <w:r w:rsidR="008C74A9">
        <w:br/>
      </w:r>
      <w:r>
        <w:br/>
        <w:t>ATF_Eclipse_Java_CodeStyle_CleanUp_profile.xml</w:t>
      </w:r>
      <w:r>
        <w:br/>
        <w:t>ATF_Eclipse_Java_CodeStyle_Formatter_profile.xml</w:t>
      </w:r>
      <w:r>
        <w:br/>
        <w:t>ATF_Eclipse_Java_CodeStyle_CodeTemplates_profile.xml</w:t>
      </w:r>
      <w:r>
        <w:br/>
      </w:r>
      <w:r w:rsidRPr="00411E6D">
        <w:t>SITServerDictionary</w:t>
      </w:r>
      <w:r>
        <w:t xml:space="preserve"> </w:t>
      </w:r>
      <w:r w:rsidRPr="008C74A9">
        <w:rPr>
          <w:b/>
        </w:rPr>
        <w:t>(check this one out)</w:t>
      </w:r>
      <w:r>
        <w:t>.</w:t>
      </w:r>
    </w:p>
    <w:p w14:paraId="04643FCB" w14:textId="406A8C7C" w:rsidR="006003F8" w:rsidRDefault="006003F8" w:rsidP="009C508A">
      <w:pPr>
        <w:numPr>
          <w:ilvl w:val="0"/>
          <w:numId w:val="14"/>
        </w:numPr>
        <w:spacing w:before="100" w:beforeAutospacing="1" w:after="240"/>
      </w:pPr>
      <w:r w:rsidRPr="00B15FFC">
        <w:t>In Eclipse,</w:t>
      </w:r>
      <w:r>
        <w:rPr>
          <w:i/>
        </w:rPr>
        <w:t xml:space="preserve"> </w:t>
      </w:r>
      <w:r w:rsidRPr="00B15FFC">
        <w:rPr>
          <w:i/>
        </w:rPr>
        <w:t>Window</w:t>
      </w:r>
      <w:r>
        <w:rPr>
          <w:i/>
        </w:rPr>
        <w:t xml:space="preserve"> </w:t>
      </w:r>
      <w:r w:rsidRPr="00411E6D">
        <w:rPr>
          <w:i/>
        </w:rPr>
        <w:t xml:space="preserve">&gt; </w:t>
      </w:r>
      <w:r w:rsidRPr="00B15FFC">
        <w:rPr>
          <w:i/>
        </w:rPr>
        <w:t>Preferences</w:t>
      </w:r>
      <w:r>
        <w:rPr>
          <w:i/>
        </w:rPr>
        <w:t xml:space="preserve"> </w:t>
      </w:r>
      <w:r w:rsidRPr="00411E6D">
        <w:rPr>
          <w:i/>
        </w:rPr>
        <w:t>&gt;</w:t>
      </w:r>
      <w:r w:rsidRPr="00B15FFC">
        <w:rPr>
          <w:i/>
        </w:rPr>
        <w:t xml:space="preserve"> Java</w:t>
      </w:r>
      <w:r>
        <w:rPr>
          <w:i/>
        </w:rPr>
        <w:t xml:space="preserve"> </w:t>
      </w:r>
      <w:r w:rsidRPr="00411E6D">
        <w:rPr>
          <w:i/>
        </w:rPr>
        <w:t xml:space="preserve">&gt; </w:t>
      </w:r>
      <w:r w:rsidRPr="00B15FFC">
        <w:rPr>
          <w:i/>
        </w:rPr>
        <w:t>Code Style</w:t>
      </w:r>
      <w:r>
        <w:rPr>
          <w:i/>
        </w:rPr>
        <w:t xml:space="preserve"> </w:t>
      </w:r>
      <w:r w:rsidRPr="00411E6D">
        <w:rPr>
          <w:i/>
        </w:rPr>
        <w:t xml:space="preserve">&gt; </w:t>
      </w:r>
      <w:r w:rsidRPr="00B15FFC">
        <w:rPr>
          <w:i/>
        </w:rPr>
        <w:t>Formatter</w:t>
      </w:r>
      <w:r>
        <w:rPr>
          <w:i/>
        </w:rPr>
        <w:t xml:space="preserve"> </w:t>
      </w:r>
      <w:r w:rsidRPr="00411E6D">
        <w:rPr>
          <w:i/>
        </w:rPr>
        <w:t xml:space="preserve">&gt; </w:t>
      </w:r>
      <w:r w:rsidRPr="00B15FFC">
        <w:rPr>
          <w:i/>
        </w:rPr>
        <w:t>Import</w:t>
      </w:r>
      <w:r>
        <w:rPr>
          <w:i/>
        </w:rPr>
        <w:t xml:space="preserve"> (</w:t>
      </w:r>
      <w:r w:rsidRPr="00331DFC">
        <w:t>or for a Mac,</w:t>
      </w:r>
      <w:r>
        <w:rPr>
          <w:i/>
        </w:rPr>
        <w:t xml:space="preserve"> Eclipse &gt; Preferences </w:t>
      </w:r>
      <w:r w:rsidRPr="00411E6D">
        <w:rPr>
          <w:i/>
        </w:rPr>
        <w:t>&gt;</w:t>
      </w:r>
      <w:r w:rsidRPr="00B15FFC">
        <w:rPr>
          <w:i/>
        </w:rPr>
        <w:t xml:space="preserve"> Java</w:t>
      </w:r>
      <w:r>
        <w:rPr>
          <w:i/>
        </w:rPr>
        <w:t xml:space="preserve"> </w:t>
      </w:r>
      <w:r w:rsidRPr="00411E6D">
        <w:rPr>
          <w:i/>
        </w:rPr>
        <w:t xml:space="preserve">&gt; </w:t>
      </w:r>
      <w:r w:rsidRPr="00B15FFC">
        <w:rPr>
          <w:i/>
        </w:rPr>
        <w:t>Code Style</w:t>
      </w:r>
      <w:r>
        <w:rPr>
          <w:i/>
        </w:rPr>
        <w:t xml:space="preserve"> </w:t>
      </w:r>
      <w:r w:rsidRPr="00411E6D">
        <w:rPr>
          <w:i/>
        </w:rPr>
        <w:t xml:space="preserve">&gt; </w:t>
      </w:r>
      <w:r w:rsidRPr="00B15FFC">
        <w:rPr>
          <w:i/>
        </w:rPr>
        <w:t>Formatter</w:t>
      </w:r>
      <w:r>
        <w:rPr>
          <w:i/>
        </w:rPr>
        <w:t xml:space="preserve"> </w:t>
      </w:r>
      <w:r w:rsidRPr="00411E6D">
        <w:rPr>
          <w:i/>
        </w:rPr>
        <w:t xml:space="preserve">&gt; </w:t>
      </w:r>
      <w:r w:rsidRPr="00B15FFC">
        <w:rPr>
          <w:i/>
        </w:rPr>
        <w:t>Import</w:t>
      </w:r>
      <w:r>
        <w:rPr>
          <w:i/>
        </w:rPr>
        <w:t>)</w:t>
      </w:r>
      <w:r w:rsidRPr="00B15FFC">
        <w:rPr>
          <w:i/>
        </w:rPr>
        <w:t>,</w:t>
      </w:r>
      <w:r>
        <w:t xml:space="preserve"> browse to your local workspace, such as </w:t>
      </w:r>
      <w:r>
        <w:br/>
      </w:r>
      <w:r w:rsidR="008C74A9">
        <w:t>&lt;atf-main&gt;</w:t>
      </w:r>
      <w:r>
        <w:t>\documents\</w:t>
      </w:r>
      <w:r w:rsidRPr="00F43E18">
        <w:t>ATF_Eclipse_Java_CodeStyle_Formatter_profile</w:t>
      </w:r>
      <w:r>
        <w:t>.xml, Open, OK</w:t>
      </w:r>
      <w:r w:rsidR="008C74A9">
        <w:t>.</w:t>
      </w:r>
    </w:p>
    <w:p w14:paraId="14EFFAA8" w14:textId="529C3707" w:rsidR="006003F8" w:rsidRDefault="006003F8" w:rsidP="009C508A">
      <w:pPr>
        <w:numPr>
          <w:ilvl w:val="0"/>
          <w:numId w:val="14"/>
        </w:numPr>
        <w:spacing w:before="100" w:beforeAutospacing="1" w:after="240"/>
      </w:pPr>
      <w:r w:rsidRPr="00B15FFC">
        <w:t>In Eclipse,</w:t>
      </w:r>
      <w:r>
        <w:rPr>
          <w:i/>
        </w:rPr>
        <w:t xml:space="preserve"> </w:t>
      </w:r>
      <w:r w:rsidRPr="00B15FFC">
        <w:rPr>
          <w:i/>
        </w:rPr>
        <w:t>Window</w:t>
      </w:r>
      <w:r>
        <w:rPr>
          <w:i/>
        </w:rPr>
        <w:t xml:space="preserve"> </w:t>
      </w:r>
      <w:r w:rsidRPr="00411E6D">
        <w:rPr>
          <w:i/>
        </w:rPr>
        <w:t xml:space="preserve">&gt; </w:t>
      </w:r>
      <w:r w:rsidRPr="00B15FFC">
        <w:rPr>
          <w:i/>
        </w:rPr>
        <w:t>Preferences</w:t>
      </w:r>
      <w:r>
        <w:rPr>
          <w:i/>
        </w:rPr>
        <w:t xml:space="preserve"> </w:t>
      </w:r>
      <w:r w:rsidRPr="00411E6D">
        <w:rPr>
          <w:i/>
        </w:rPr>
        <w:t xml:space="preserve">&gt; </w:t>
      </w:r>
      <w:r w:rsidRPr="00B15FFC">
        <w:rPr>
          <w:i/>
        </w:rPr>
        <w:t>Java</w:t>
      </w:r>
      <w:r>
        <w:rPr>
          <w:i/>
        </w:rPr>
        <w:t xml:space="preserve"> </w:t>
      </w:r>
      <w:r w:rsidRPr="00411E6D">
        <w:rPr>
          <w:i/>
        </w:rPr>
        <w:t xml:space="preserve">&gt; </w:t>
      </w:r>
      <w:r w:rsidRPr="00B15FFC">
        <w:rPr>
          <w:i/>
        </w:rPr>
        <w:t>Code Style</w:t>
      </w:r>
      <w:r>
        <w:rPr>
          <w:i/>
        </w:rPr>
        <w:t xml:space="preserve"> </w:t>
      </w:r>
      <w:r w:rsidRPr="00411E6D">
        <w:rPr>
          <w:i/>
        </w:rPr>
        <w:t xml:space="preserve">&gt; </w:t>
      </w:r>
      <w:r w:rsidRPr="00B15FFC">
        <w:rPr>
          <w:i/>
        </w:rPr>
        <w:t>Clean Up</w:t>
      </w:r>
      <w:r>
        <w:rPr>
          <w:i/>
        </w:rPr>
        <w:t xml:space="preserve"> </w:t>
      </w:r>
      <w:r w:rsidRPr="00411E6D">
        <w:rPr>
          <w:i/>
        </w:rPr>
        <w:t xml:space="preserve">&gt; </w:t>
      </w:r>
      <w:r w:rsidRPr="00B15FFC">
        <w:rPr>
          <w:i/>
        </w:rPr>
        <w:t>Import</w:t>
      </w:r>
      <w:r w:rsidRPr="00F73094">
        <w:t>, browse to find</w:t>
      </w:r>
      <w:r w:rsidRPr="006F658D">
        <w:br/>
      </w:r>
      <w:r w:rsidR="008C74A9">
        <w:t>&lt;atf-main&gt;</w:t>
      </w:r>
      <w:r>
        <w:t>\</w:t>
      </w:r>
      <w:r w:rsidR="008C74A9">
        <w:t>documents\</w:t>
      </w:r>
      <w:r w:rsidRPr="00F43E18">
        <w:t>ATF_Eclipse_Java_CodeStyle_CleanUp_profile.xml</w:t>
      </w:r>
      <w:r w:rsidRPr="006F658D">
        <w:t>,</w:t>
      </w:r>
      <w:r>
        <w:t xml:space="preserve"> Open,</w:t>
      </w:r>
      <w:r w:rsidRPr="006F658D">
        <w:t xml:space="preserve"> OK</w:t>
      </w:r>
      <w:r w:rsidR="008C74A9">
        <w:t>.</w:t>
      </w:r>
    </w:p>
    <w:p w14:paraId="556FC371" w14:textId="4DF7FA68" w:rsidR="006003F8" w:rsidRDefault="006003F8" w:rsidP="009C508A">
      <w:pPr>
        <w:numPr>
          <w:ilvl w:val="0"/>
          <w:numId w:val="14"/>
        </w:numPr>
        <w:spacing w:before="100" w:beforeAutospacing="1" w:after="240"/>
      </w:pPr>
      <w:r w:rsidRPr="00B15FFC">
        <w:t>In Eclipse,</w:t>
      </w:r>
      <w:r>
        <w:rPr>
          <w:i/>
        </w:rPr>
        <w:t xml:space="preserve"> </w:t>
      </w:r>
      <w:r w:rsidRPr="00B15FFC">
        <w:rPr>
          <w:i/>
        </w:rPr>
        <w:t>Window</w:t>
      </w:r>
      <w:r>
        <w:rPr>
          <w:i/>
        </w:rPr>
        <w:t xml:space="preserve"> </w:t>
      </w:r>
      <w:r w:rsidRPr="00411E6D">
        <w:rPr>
          <w:i/>
        </w:rPr>
        <w:t xml:space="preserve">&gt; </w:t>
      </w:r>
      <w:r w:rsidRPr="00B15FFC">
        <w:rPr>
          <w:i/>
        </w:rPr>
        <w:t>Preferences</w:t>
      </w:r>
      <w:r>
        <w:rPr>
          <w:i/>
        </w:rPr>
        <w:t xml:space="preserve"> </w:t>
      </w:r>
      <w:r w:rsidRPr="00411E6D">
        <w:rPr>
          <w:i/>
        </w:rPr>
        <w:t xml:space="preserve">&gt; </w:t>
      </w:r>
      <w:r w:rsidRPr="00B15FFC">
        <w:rPr>
          <w:i/>
        </w:rPr>
        <w:t>Java</w:t>
      </w:r>
      <w:r>
        <w:rPr>
          <w:i/>
        </w:rPr>
        <w:t xml:space="preserve"> </w:t>
      </w:r>
      <w:r w:rsidRPr="00411E6D">
        <w:rPr>
          <w:i/>
        </w:rPr>
        <w:t xml:space="preserve">&gt; </w:t>
      </w:r>
      <w:r w:rsidRPr="00B15FFC">
        <w:rPr>
          <w:i/>
        </w:rPr>
        <w:t>Code Style</w:t>
      </w:r>
      <w:r>
        <w:rPr>
          <w:i/>
        </w:rPr>
        <w:t xml:space="preserve"> </w:t>
      </w:r>
      <w:r w:rsidRPr="00411E6D">
        <w:rPr>
          <w:i/>
        </w:rPr>
        <w:t xml:space="preserve">&gt; </w:t>
      </w:r>
      <w:r w:rsidRPr="00B15FFC">
        <w:rPr>
          <w:i/>
        </w:rPr>
        <w:t>Code Templates</w:t>
      </w:r>
      <w:r>
        <w:rPr>
          <w:i/>
        </w:rPr>
        <w:t xml:space="preserve"> </w:t>
      </w:r>
      <w:r w:rsidRPr="00411E6D">
        <w:rPr>
          <w:i/>
        </w:rPr>
        <w:t xml:space="preserve">&gt; </w:t>
      </w:r>
      <w:r w:rsidRPr="00B15FFC">
        <w:rPr>
          <w:i/>
        </w:rPr>
        <w:t>Import</w:t>
      </w:r>
      <w:r w:rsidRPr="00F73094">
        <w:t>, browse to find</w:t>
      </w:r>
      <w:r w:rsidRPr="006F658D">
        <w:t xml:space="preserve"> </w:t>
      </w:r>
      <w:r>
        <w:br/>
      </w:r>
      <w:r w:rsidR="008C74A9">
        <w:t>&lt;atf-main&gt;</w:t>
      </w:r>
      <w:r>
        <w:t>\documents\</w:t>
      </w:r>
      <w:r w:rsidRPr="00F43E18">
        <w:t>ATF_Eclipse_Java_CodeStyle_CodeTemplates_profile.xml</w:t>
      </w:r>
      <w:r w:rsidRPr="006F658D">
        <w:t xml:space="preserve">, </w:t>
      </w:r>
      <w:r>
        <w:t xml:space="preserve">Open, </w:t>
      </w:r>
      <w:r w:rsidRPr="006F658D">
        <w:t>OK</w:t>
      </w:r>
      <w:r w:rsidR="008C74A9">
        <w:t>.</w:t>
      </w:r>
    </w:p>
    <w:p w14:paraId="00D6044E" w14:textId="77777777" w:rsidR="008C74A9" w:rsidRDefault="002C0D1C" w:rsidP="009C508A">
      <w:pPr>
        <w:numPr>
          <w:ilvl w:val="0"/>
          <w:numId w:val="14"/>
        </w:numPr>
        <w:spacing w:before="100" w:beforeAutospacing="1" w:after="240"/>
      </w:pPr>
      <w:r>
        <w:t xml:space="preserve">In Eclipse, </w:t>
      </w:r>
      <w:r w:rsidRPr="00606712">
        <w:rPr>
          <w:i/>
        </w:rPr>
        <w:t>Window &gt; Preferences &gt; Java &gt; Compiler</w:t>
      </w:r>
      <w:r>
        <w:t xml:space="preserve"> verify that ‘Compiler compliance level’ is set to 1.8 (the same version as your Java JDK.)</w:t>
      </w:r>
    </w:p>
    <w:p w14:paraId="2865B2BA" w14:textId="1D62EAFC" w:rsidR="002C0D1C" w:rsidRDefault="002C0D1C" w:rsidP="00CC6864">
      <w:pPr>
        <w:spacing w:before="100" w:beforeAutospacing="1" w:after="100" w:afterAutospacing="1"/>
        <w:jc w:val="center"/>
      </w:pPr>
      <w:r>
        <w:rPr>
          <w:noProof/>
        </w:rPr>
        <w:lastRenderedPageBreak/>
        <w:drawing>
          <wp:inline distT="0" distB="0" distL="0" distR="0" wp14:anchorId="573F07D9" wp14:editId="76EE317D">
            <wp:extent cx="5029200" cy="3902025"/>
            <wp:effectExtent l="0" t="0" r="0" b="101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3902025"/>
                    </a:xfrm>
                    <a:prstGeom prst="rect">
                      <a:avLst/>
                    </a:prstGeom>
                    <a:noFill/>
                    <a:ln>
                      <a:noFill/>
                    </a:ln>
                  </pic:spPr>
                </pic:pic>
              </a:graphicData>
            </a:graphic>
          </wp:inline>
        </w:drawing>
      </w:r>
    </w:p>
    <w:p w14:paraId="76DD9A83" w14:textId="77777777" w:rsidR="008C74A9" w:rsidRDefault="008C74A9" w:rsidP="00CC6864">
      <w:pPr>
        <w:spacing w:before="100" w:beforeAutospacing="1" w:after="100" w:afterAutospacing="1"/>
        <w:jc w:val="center"/>
      </w:pPr>
    </w:p>
    <w:p w14:paraId="50800758" w14:textId="72F5F97A" w:rsidR="006D68F0" w:rsidRDefault="006D68F0" w:rsidP="006D68F0">
      <w:pPr>
        <w:numPr>
          <w:ilvl w:val="0"/>
          <w:numId w:val="14"/>
        </w:numPr>
        <w:spacing w:before="100" w:beforeAutospacing="1" w:after="240"/>
      </w:pPr>
      <w:r>
        <w:t xml:space="preserve">In Eclipse, </w:t>
      </w:r>
      <w:r w:rsidRPr="00606712">
        <w:rPr>
          <w:i/>
        </w:rPr>
        <w:t>Window &gt; Preferences &gt; General &gt; Content Types</w:t>
      </w:r>
      <w:r w:rsidR="00606712">
        <w:t>, expand the</w:t>
      </w:r>
      <w:r>
        <w:t xml:space="preserve"> </w:t>
      </w:r>
      <w:r w:rsidRPr="00606712">
        <w:rPr>
          <w:i/>
        </w:rPr>
        <w:t>Text</w:t>
      </w:r>
      <w:r>
        <w:t xml:space="preserve">. Browse to find Java Properties file and click </w:t>
      </w:r>
      <w:r w:rsidRPr="00606712">
        <w:rPr>
          <w:i/>
        </w:rPr>
        <w:t>Add</w:t>
      </w:r>
      <w:r w:rsidR="008431F2" w:rsidRPr="00606712">
        <w:rPr>
          <w:i/>
        </w:rPr>
        <w:t>.</w:t>
      </w:r>
      <w:r w:rsidRPr="00606712">
        <w:rPr>
          <w:i/>
        </w:rPr>
        <w:t>..</w:t>
      </w:r>
    </w:p>
    <w:p w14:paraId="5AA6A823" w14:textId="77777777" w:rsidR="006D68F0" w:rsidRDefault="006D68F0" w:rsidP="006D68F0">
      <w:pPr>
        <w:numPr>
          <w:ilvl w:val="1"/>
          <w:numId w:val="14"/>
        </w:numPr>
        <w:spacing w:before="100" w:beforeAutospacing="1" w:after="240"/>
      </w:pPr>
      <w:r>
        <w:t>Enter in *.conf</w:t>
      </w:r>
    </w:p>
    <w:p w14:paraId="5418F370" w14:textId="3928C8BF" w:rsidR="006D68F0" w:rsidRDefault="006D68F0" w:rsidP="00CC6864">
      <w:pPr>
        <w:spacing w:before="100" w:beforeAutospacing="1" w:after="100" w:afterAutospacing="1"/>
        <w:jc w:val="center"/>
      </w:pPr>
      <w:r>
        <w:rPr>
          <w:noProof/>
        </w:rPr>
        <w:lastRenderedPageBreak/>
        <w:drawing>
          <wp:inline distT="0" distB="0" distL="0" distR="0" wp14:anchorId="28CB6E47" wp14:editId="43FE722A">
            <wp:extent cx="5029200" cy="40687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029200" cy="4068763"/>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pic:spPr>
                </pic:pic>
              </a:graphicData>
            </a:graphic>
          </wp:inline>
        </w:drawing>
      </w:r>
    </w:p>
    <w:p w14:paraId="7B5F17AC" w14:textId="77777777" w:rsidR="00CC6864" w:rsidRPr="00377EA8" w:rsidRDefault="00CC6864" w:rsidP="00CC6864">
      <w:pPr>
        <w:spacing w:before="100" w:beforeAutospacing="1" w:after="100" w:afterAutospacing="1"/>
        <w:jc w:val="center"/>
      </w:pPr>
    </w:p>
    <w:p w14:paraId="19281263" w14:textId="5E4BEFA6" w:rsidR="00377EA8" w:rsidRDefault="00377EA8" w:rsidP="00C16B59">
      <w:pPr>
        <w:numPr>
          <w:ilvl w:val="0"/>
          <w:numId w:val="14"/>
        </w:numPr>
        <w:spacing w:before="100" w:beforeAutospacing="1" w:after="240"/>
      </w:pPr>
      <w:r w:rsidRPr="00936F67">
        <w:t>Also in the general section is Compare/Patch. Check “</w:t>
      </w:r>
      <w:r w:rsidRPr="00C16B59">
        <w:t>Ignore white space”</w:t>
      </w:r>
      <w:r w:rsidRPr="00936F67">
        <w:t xml:space="preserve">. When comparing, this will </w:t>
      </w:r>
      <w:r w:rsidR="00936F67" w:rsidRPr="00936F67">
        <w:t>ignore</w:t>
      </w:r>
      <w:r w:rsidRPr="00936F67">
        <w:t xml:space="preserve"> whitespaces that can make it harder to find real changes.</w:t>
      </w:r>
    </w:p>
    <w:p w14:paraId="4E4EBFBE" w14:textId="398CB7F2" w:rsidR="00CC6864" w:rsidRDefault="00CC6864" w:rsidP="00CC6864">
      <w:pPr>
        <w:spacing w:before="100" w:beforeAutospacing="1" w:after="100" w:afterAutospacing="1"/>
        <w:jc w:val="center"/>
      </w:pPr>
      <w:r w:rsidRPr="00CC6864">
        <w:rPr>
          <w:noProof/>
        </w:rPr>
        <w:lastRenderedPageBreak/>
        <w:drawing>
          <wp:inline distT="0" distB="0" distL="0" distR="0" wp14:anchorId="6679A4BD" wp14:editId="63B1E117">
            <wp:extent cx="5029200" cy="391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029200" cy="39116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pic:spPr>
                </pic:pic>
              </a:graphicData>
            </a:graphic>
          </wp:inline>
        </w:drawing>
      </w:r>
    </w:p>
    <w:p w14:paraId="3A1527EA" w14:textId="77777777" w:rsidR="00CC6864" w:rsidRPr="008C74A9" w:rsidRDefault="00CC6864" w:rsidP="00CC6864">
      <w:pPr>
        <w:spacing w:before="100" w:beforeAutospacing="1" w:after="100" w:afterAutospacing="1"/>
        <w:jc w:val="center"/>
      </w:pPr>
    </w:p>
    <w:p w14:paraId="2D1389A6" w14:textId="68C09416" w:rsidR="002F7B1F" w:rsidRDefault="006003F8" w:rsidP="002F7B1F">
      <w:pPr>
        <w:numPr>
          <w:ilvl w:val="0"/>
          <w:numId w:val="14"/>
        </w:numPr>
        <w:spacing w:before="100" w:beforeAutospacing="1" w:after="240"/>
      </w:pPr>
      <w:r w:rsidRPr="006D68F0">
        <w:t xml:space="preserve">In Perforce, </w:t>
      </w:r>
      <w:r w:rsidR="008C74A9">
        <w:t>you should have checked out</w:t>
      </w:r>
      <w:r w:rsidRPr="006D68F0">
        <w:t xml:space="preserve"> the </w:t>
      </w:r>
      <w:r w:rsidR="008C74A9">
        <w:t>&lt;atf-main&gt;</w:t>
      </w:r>
      <w:r w:rsidRPr="006D68F0">
        <w:t xml:space="preserve">\documents\SITServerDictionary </w:t>
      </w:r>
      <w:r w:rsidR="008C74A9">
        <w:t>so that it is writable. (Check</w:t>
      </w:r>
      <w:r w:rsidR="00A101A9">
        <w:t xml:space="preserve"> </w:t>
      </w:r>
      <w:r w:rsidR="008C74A9">
        <w:t xml:space="preserve">out in Perforce </w:t>
      </w:r>
      <w:r w:rsidRPr="006D68F0">
        <w:t xml:space="preserve">by </w:t>
      </w:r>
      <w:r w:rsidRPr="00606712">
        <w:rPr>
          <w:i/>
        </w:rPr>
        <w:t>right clicking</w:t>
      </w:r>
      <w:r w:rsidRPr="006D68F0">
        <w:t xml:space="preserve"> on the SITServerDictionary, </w:t>
      </w:r>
      <w:r w:rsidRPr="00606712">
        <w:rPr>
          <w:i/>
        </w:rPr>
        <w:t>select ‘Check-out’</w:t>
      </w:r>
      <w:r w:rsidRPr="006D68F0">
        <w:t>.</w:t>
      </w:r>
      <w:r w:rsidR="008C74A9">
        <w:t>)</w:t>
      </w:r>
      <w:r w:rsidRPr="006D68F0">
        <w:t xml:space="preserve"> In Eclipse, </w:t>
      </w:r>
      <w:r w:rsidRPr="00606712">
        <w:rPr>
          <w:i/>
        </w:rPr>
        <w:t>Window &gt; Preferences</w:t>
      </w:r>
      <w:r w:rsidRPr="006D68F0">
        <w:t>, expand</w:t>
      </w:r>
      <w:r w:rsidRPr="006D68F0">
        <w:rPr>
          <w:i/>
        </w:rPr>
        <w:t xml:space="preserve"> General &gt;Editors &gt; Text Editors &gt; Spelling, User defined dictionary, </w:t>
      </w:r>
      <w:r w:rsidRPr="006D68F0">
        <w:t xml:space="preserve">Browse to the </w:t>
      </w:r>
      <w:r w:rsidR="008C74A9">
        <w:t>&lt;atf-main&gt;</w:t>
      </w:r>
      <w:r w:rsidRPr="006D68F0">
        <w:t xml:space="preserve">\documents\SITServerDictionary location &amp; select it, </w:t>
      </w:r>
      <w:r w:rsidRPr="00606712">
        <w:rPr>
          <w:i/>
        </w:rPr>
        <w:t>Open</w:t>
      </w:r>
      <w:r w:rsidRPr="006D68F0">
        <w:t xml:space="preserve">. </w:t>
      </w:r>
      <w:r w:rsidR="008C74A9">
        <w:t xml:space="preserve">When you are editing code, </w:t>
      </w:r>
      <w:r w:rsidRPr="006D68F0">
        <w:t xml:space="preserve">you </w:t>
      </w:r>
      <w:r w:rsidR="009F1214">
        <w:t xml:space="preserve">can </w:t>
      </w:r>
      <w:r w:rsidRPr="006D68F0">
        <w:t>right-click on words &amp; add them to the dictionary</w:t>
      </w:r>
      <w:r w:rsidR="009F1214">
        <w:t xml:space="preserve"> and then</w:t>
      </w:r>
      <w:r w:rsidRPr="006D68F0">
        <w:t xml:space="preserve"> you can periodically </w:t>
      </w:r>
      <w:r w:rsidR="008431F2">
        <w:t xml:space="preserve">reconcile &amp; </w:t>
      </w:r>
      <w:r w:rsidRPr="006D68F0">
        <w:t>check-in your changes, being sure to keep the dictionary checked out after a check-in. You</w:t>
      </w:r>
      <w:r w:rsidR="00033965">
        <w:t xml:space="preserve"> wi</w:t>
      </w:r>
      <w:r w:rsidRPr="006D68F0">
        <w:t>ll probably have to merge changes</w:t>
      </w:r>
      <w:r w:rsidR="009F1214">
        <w:t xml:space="preserve"> to the dictionary so that you don't overwrite other coders’ additions to the dictionary</w:t>
      </w:r>
      <w:r w:rsidRPr="006D68F0">
        <w:t xml:space="preserve">. </w:t>
      </w:r>
      <w:r w:rsidR="008431F2">
        <w:br/>
      </w:r>
      <w:r w:rsidRPr="006D68F0">
        <w:t xml:space="preserve">On that same Spelling page, select </w:t>
      </w:r>
      <w:r w:rsidRPr="00606712">
        <w:rPr>
          <w:i/>
        </w:rPr>
        <w:t>Encoding, Other, UTF-8, Apply, OK</w:t>
      </w:r>
      <w:r w:rsidRPr="006D68F0">
        <w:t>.</w:t>
      </w:r>
      <w:r w:rsidR="009C508A" w:rsidRPr="006D68F0">
        <w:t xml:space="preserve"> </w:t>
      </w:r>
      <w:r w:rsidR="009F1214">
        <w:br/>
      </w:r>
      <w:r w:rsidR="009C508A" w:rsidRPr="00033965">
        <w:rPr>
          <w:i/>
          <w:color w:val="548DD4" w:themeColor="text2" w:themeTint="99"/>
        </w:rPr>
        <w:t xml:space="preserve">Tip: creating a changelist </w:t>
      </w:r>
      <w:r w:rsidR="008431F2" w:rsidRPr="00033965">
        <w:rPr>
          <w:i/>
          <w:color w:val="548DD4" w:themeColor="text2" w:themeTint="99"/>
        </w:rPr>
        <w:t xml:space="preserve">in Perforce </w:t>
      </w:r>
      <w:r w:rsidR="009C508A" w:rsidRPr="00033965">
        <w:rPr>
          <w:i/>
          <w:color w:val="548DD4" w:themeColor="text2" w:themeTint="99"/>
        </w:rPr>
        <w:t xml:space="preserve">labeled “Don’t Check In” helps to prevent accidentally submitting changes you want to keep local; </w:t>
      </w:r>
      <w:r w:rsidR="009F1214" w:rsidRPr="00033965">
        <w:rPr>
          <w:i/>
          <w:color w:val="548DD4" w:themeColor="text2" w:themeTint="99"/>
        </w:rPr>
        <w:t xml:space="preserve">if </w:t>
      </w:r>
      <w:r w:rsidR="009C508A" w:rsidRPr="00033965">
        <w:rPr>
          <w:i/>
          <w:color w:val="548DD4" w:themeColor="text2" w:themeTint="99"/>
        </w:rPr>
        <w:t>you move the SITServerDictionary to this changelist</w:t>
      </w:r>
      <w:r w:rsidR="009F1214" w:rsidRPr="00033965">
        <w:rPr>
          <w:i/>
          <w:color w:val="548DD4" w:themeColor="text2" w:themeTint="99"/>
        </w:rPr>
        <w:t>, you can still merge it periodically</w:t>
      </w:r>
      <w:r w:rsidR="009C508A" w:rsidRPr="00033965">
        <w:rPr>
          <w:i/>
          <w:color w:val="548DD4" w:themeColor="text2" w:themeTint="99"/>
        </w:rPr>
        <w:t>.</w:t>
      </w:r>
    </w:p>
    <w:p w14:paraId="74792A3B" w14:textId="2B50B09D" w:rsidR="006003F8" w:rsidRPr="00BB323C" w:rsidRDefault="006003F8" w:rsidP="00E41926">
      <w:pPr>
        <w:numPr>
          <w:ilvl w:val="0"/>
          <w:numId w:val="14"/>
        </w:numPr>
        <w:spacing w:before="100" w:beforeAutospacing="1" w:after="240"/>
      </w:pPr>
      <w:r>
        <w:t xml:space="preserve">In Eclipse, </w:t>
      </w:r>
      <w:r w:rsidRPr="00BB323C">
        <w:t>Window &gt; Preferences &gt; General &gt;Workspace, Text file</w:t>
      </w:r>
      <w:r w:rsidR="004D67B8" w:rsidRPr="00BB323C">
        <w:t xml:space="preserve"> </w:t>
      </w:r>
      <w:r w:rsidRPr="00BB323C">
        <w:t>encoding, Other, UTF-8, Apply.</w:t>
      </w:r>
    </w:p>
    <w:p w14:paraId="3E8B78E5" w14:textId="4E64318D" w:rsidR="00FC46BB" w:rsidRDefault="00FC46BB" w:rsidP="00CC6864">
      <w:pPr>
        <w:spacing w:before="100" w:beforeAutospacing="1" w:after="100" w:afterAutospacing="1"/>
        <w:jc w:val="center"/>
        <w:rPr>
          <w:rFonts w:eastAsia="Calibri"/>
        </w:rPr>
      </w:pPr>
      <w:r w:rsidRPr="002F7B1F">
        <w:rPr>
          <w:noProof/>
        </w:rPr>
        <w:lastRenderedPageBreak/>
        <w:drawing>
          <wp:inline distT="0" distB="0" distL="0" distR="0" wp14:anchorId="74CDCA15" wp14:editId="15CE7BFF">
            <wp:extent cx="5029200" cy="3987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029200" cy="3987981"/>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pic:spPr>
                </pic:pic>
              </a:graphicData>
            </a:graphic>
          </wp:inline>
        </w:drawing>
      </w:r>
    </w:p>
    <w:p w14:paraId="0A1C213E" w14:textId="77777777" w:rsidR="00CC6864" w:rsidRPr="00FC46BB" w:rsidRDefault="00CC6864" w:rsidP="00CC6864">
      <w:pPr>
        <w:spacing w:before="100" w:beforeAutospacing="1" w:after="100" w:afterAutospacing="1"/>
        <w:jc w:val="center"/>
        <w:rPr>
          <w:rFonts w:eastAsia="Calibri"/>
        </w:rPr>
      </w:pPr>
    </w:p>
    <w:p w14:paraId="4F525EB7" w14:textId="4724BD67" w:rsidR="004D67B8" w:rsidRDefault="006003F8" w:rsidP="00BB323C">
      <w:pPr>
        <w:numPr>
          <w:ilvl w:val="0"/>
          <w:numId w:val="14"/>
        </w:numPr>
        <w:spacing w:before="100" w:beforeAutospacing="1" w:after="240"/>
      </w:pPr>
      <w:r w:rsidRPr="00C02A02">
        <w:t xml:space="preserve">In Eclipse, </w:t>
      </w:r>
      <w:r w:rsidRPr="00BB323C">
        <w:t>Window &gt; Preferences</w:t>
      </w:r>
      <w:r w:rsidR="00C16B59" w:rsidRPr="00BB323C">
        <w:t xml:space="preserve"> &gt; Java &gt; Editor &gt; Save Actions</w:t>
      </w:r>
      <w:r w:rsidR="00C16B59">
        <w:t>.</w:t>
      </w:r>
      <w:r w:rsidRPr="00C02A02">
        <w:t xml:space="preserve"> </w:t>
      </w:r>
      <w:r w:rsidRPr="00BB323C">
        <w:t>Check “Perform the selected actions on save”, Check “Format source code”, Select “Format all li</w:t>
      </w:r>
      <w:r w:rsidR="009B302D">
        <w:t>nes”, (Optional) Check “Organize Imports” and click</w:t>
      </w:r>
      <w:r w:rsidRPr="00C02A02">
        <w:t xml:space="preserve"> </w:t>
      </w:r>
      <w:r w:rsidRPr="00BB323C">
        <w:t>Ok</w:t>
      </w:r>
      <w:r w:rsidR="00C02A02" w:rsidRPr="00C02A02">
        <w:t>:</w:t>
      </w:r>
    </w:p>
    <w:p w14:paraId="3D847FF4" w14:textId="1663F2F7" w:rsidR="006003F8" w:rsidRDefault="009B302D" w:rsidP="00CC6864">
      <w:pPr>
        <w:spacing w:before="100" w:beforeAutospacing="1" w:after="100" w:afterAutospacing="1"/>
        <w:jc w:val="center"/>
      </w:pPr>
      <w:r>
        <w:rPr>
          <w:noProof/>
        </w:rPr>
        <w:lastRenderedPageBreak/>
        <w:drawing>
          <wp:inline distT="0" distB="0" distL="0" distR="0" wp14:anchorId="2D96563F" wp14:editId="5D381F92">
            <wp:extent cx="6400800" cy="607857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6078572"/>
                    </a:xfrm>
                    <a:prstGeom prst="rect">
                      <a:avLst/>
                    </a:prstGeom>
                    <a:noFill/>
                    <a:ln>
                      <a:noFill/>
                    </a:ln>
                  </pic:spPr>
                </pic:pic>
              </a:graphicData>
            </a:graphic>
          </wp:inline>
        </w:drawing>
      </w:r>
    </w:p>
    <w:p w14:paraId="68060934" w14:textId="5E2B7521" w:rsidR="004D67B8" w:rsidRPr="00C02A02" w:rsidRDefault="004D67B8" w:rsidP="00CC6864">
      <w:pPr>
        <w:spacing w:before="100" w:beforeAutospacing="1" w:after="100" w:afterAutospacing="1"/>
        <w:jc w:val="center"/>
      </w:pPr>
    </w:p>
    <w:p w14:paraId="1F2D8DC8" w14:textId="44395E5C" w:rsidR="006003F8" w:rsidRDefault="006003F8" w:rsidP="00CC6864">
      <w:pPr>
        <w:spacing w:before="100" w:beforeAutospacing="1" w:after="100" w:afterAutospacing="1"/>
        <w:jc w:val="center"/>
      </w:pPr>
    </w:p>
    <w:p w14:paraId="31A4F8D7" w14:textId="67E5D46C" w:rsidR="006003F8" w:rsidRDefault="006003F8" w:rsidP="00CC6864">
      <w:pPr>
        <w:spacing w:before="100" w:beforeAutospacing="1" w:after="100" w:afterAutospacing="1"/>
        <w:jc w:val="center"/>
      </w:pPr>
    </w:p>
    <w:p w14:paraId="30CCECD0" w14:textId="77777777" w:rsidR="004D67B8" w:rsidRDefault="004D67B8" w:rsidP="00CC6864">
      <w:pPr>
        <w:spacing w:before="100" w:beforeAutospacing="1" w:after="100" w:afterAutospacing="1"/>
        <w:jc w:val="center"/>
      </w:pPr>
    </w:p>
    <w:p w14:paraId="111EA7B8" w14:textId="548A3045" w:rsidR="009F7301" w:rsidRDefault="009F7301" w:rsidP="00CC6864">
      <w:pPr>
        <w:spacing w:before="100" w:beforeAutospacing="1" w:after="100" w:afterAutospacing="1"/>
        <w:jc w:val="center"/>
      </w:pPr>
    </w:p>
    <w:p w14:paraId="20EB1903" w14:textId="546AAD1E" w:rsidR="006003F8" w:rsidRDefault="006003F8" w:rsidP="00CC6864">
      <w:pPr>
        <w:spacing w:before="100" w:beforeAutospacing="1" w:after="100" w:afterAutospacing="1"/>
        <w:jc w:val="center"/>
      </w:pPr>
    </w:p>
    <w:p w14:paraId="2B76A9D3" w14:textId="77777777" w:rsidR="00B405D7" w:rsidRDefault="00B405D7" w:rsidP="00956AC8"/>
    <w:p w14:paraId="025DBAF4" w14:textId="77777777" w:rsidR="0060517F" w:rsidRDefault="0060517F" w:rsidP="00EA258F">
      <w:pPr>
        <w:pStyle w:val="Heading1"/>
      </w:pPr>
      <w:bookmarkStart w:id="68" w:name="_Toc282337986"/>
      <w:bookmarkStart w:id="69" w:name="_Toc282338088"/>
      <w:bookmarkStart w:id="70" w:name="_Toc282435288"/>
      <w:r>
        <w:t>Sync with ATF Projects in Perforce</w:t>
      </w:r>
      <w:bookmarkEnd w:id="68"/>
      <w:bookmarkEnd w:id="69"/>
      <w:bookmarkEnd w:id="70"/>
    </w:p>
    <w:p w14:paraId="009E208A" w14:textId="4D530FC5" w:rsidR="00EA258F" w:rsidRDefault="00EA258F" w:rsidP="00EA258F">
      <w:pPr>
        <w:pStyle w:val="Heading2"/>
      </w:pPr>
      <w:bookmarkStart w:id="71" w:name="_Toc282337987"/>
      <w:bookmarkStart w:id="72" w:name="_Toc282338089"/>
      <w:bookmarkStart w:id="73" w:name="_Toc282435289"/>
      <w:r>
        <w:t>Add projects to Perforce</w:t>
      </w:r>
      <w:bookmarkEnd w:id="71"/>
      <w:bookmarkEnd w:id="72"/>
      <w:bookmarkEnd w:id="73"/>
    </w:p>
    <w:p w14:paraId="59FBD203" w14:textId="77777777" w:rsidR="00A101A9" w:rsidRPr="00A101A9" w:rsidRDefault="004D67B8" w:rsidP="00A101A9">
      <w:pPr>
        <w:pStyle w:val="ListParagraph"/>
        <w:numPr>
          <w:ilvl w:val="0"/>
          <w:numId w:val="44"/>
        </w:numPr>
        <w:spacing w:before="100" w:beforeAutospacing="1" w:after="240"/>
        <w:rPr>
          <w:szCs w:val="24"/>
        </w:rPr>
      </w:pPr>
      <w:bookmarkStart w:id="74" w:name="ATF-HowtoSetupDevelopmentEnvironment-"/>
      <w:bookmarkStart w:id="75" w:name="ATF-HowtoSetupDevelopmentEnvironment-Con"/>
      <w:bookmarkEnd w:id="74"/>
      <w:bookmarkEnd w:id="75"/>
      <w:r w:rsidRPr="00A101A9">
        <w:rPr>
          <w:szCs w:val="24"/>
        </w:rPr>
        <w:t xml:space="preserve">Open Eclipse. This time when you open it, you may choose a </w:t>
      </w:r>
      <w:r w:rsidR="00A101A9" w:rsidRPr="00A101A9">
        <w:rPr>
          <w:szCs w:val="24"/>
        </w:rPr>
        <w:t xml:space="preserve">different workspace or rename your workspace. </w:t>
      </w:r>
    </w:p>
    <w:p w14:paraId="01D086A1" w14:textId="60BDF942" w:rsidR="00A101A9" w:rsidRPr="00A101A9" w:rsidRDefault="00A101A9" w:rsidP="00A101A9">
      <w:pPr>
        <w:pStyle w:val="ListParagraph"/>
        <w:numPr>
          <w:ilvl w:val="0"/>
          <w:numId w:val="44"/>
        </w:numPr>
        <w:spacing w:before="100" w:beforeAutospacing="1" w:after="240"/>
        <w:rPr>
          <w:szCs w:val="24"/>
        </w:rPr>
      </w:pPr>
      <w:r w:rsidRPr="00A101A9">
        <w:rPr>
          <w:szCs w:val="24"/>
        </w:rPr>
        <w:t>F</w:t>
      </w:r>
      <w:r w:rsidR="003201AB" w:rsidRPr="00A101A9">
        <w:rPr>
          <w:szCs w:val="24"/>
        </w:rPr>
        <w:t>rom</w:t>
      </w:r>
      <w:r w:rsidR="0060517F" w:rsidRPr="00A101A9">
        <w:rPr>
          <w:szCs w:val="24"/>
        </w:rPr>
        <w:t xml:space="preserve"> </w:t>
      </w:r>
      <w:r w:rsidRPr="00A101A9">
        <w:rPr>
          <w:szCs w:val="24"/>
        </w:rPr>
        <w:t xml:space="preserve">the </w:t>
      </w:r>
      <w:r w:rsidR="0060517F" w:rsidRPr="00A101A9">
        <w:rPr>
          <w:szCs w:val="24"/>
        </w:rPr>
        <w:t xml:space="preserve">Eclipse menu, select </w:t>
      </w:r>
      <w:r w:rsidR="0060517F" w:rsidRPr="00C16B59">
        <w:rPr>
          <w:i/>
          <w:szCs w:val="24"/>
        </w:rPr>
        <w:t>File &gt; New &gt; Other &gt; Perforce &gt; Projects from Perforce &gt; Next</w:t>
      </w:r>
      <w:r w:rsidR="00FC46BB">
        <w:rPr>
          <w:szCs w:val="24"/>
        </w:rPr>
        <w:t>.</w:t>
      </w:r>
    </w:p>
    <w:p w14:paraId="672B6014" w14:textId="46722A97" w:rsidR="008B39F4" w:rsidRDefault="002C0D1C" w:rsidP="00CC6864">
      <w:pPr>
        <w:pStyle w:val="NormalWeb"/>
        <w:jc w:val="center"/>
      </w:pPr>
      <w:r>
        <w:rPr>
          <w:i/>
          <w:noProof/>
        </w:rPr>
        <w:drawing>
          <wp:inline distT="0" distB="0" distL="0" distR="0" wp14:anchorId="33EFD707" wp14:editId="7BC1A52F">
            <wp:extent cx="5029200" cy="4189055"/>
            <wp:effectExtent l="0" t="0" r="0" b="254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4189055"/>
                    </a:xfrm>
                    <a:prstGeom prst="rect">
                      <a:avLst/>
                    </a:prstGeom>
                    <a:noFill/>
                    <a:ln>
                      <a:noFill/>
                    </a:ln>
                  </pic:spPr>
                </pic:pic>
              </a:graphicData>
            </a:graphic>
          </wp:inline>
        </w:drawing>
      </w:r>
    </w:p>
    <w:p w14:paraId="69CC7E12" w14:textId="77777777" w:rsidR="004D67B8" w:rsidRPr="008B39F4" w:rsidRDefault="004D67B8" w:rsidP="00CC6864">
      <w:pPr>
        <w:pStyle w:val="NormalWeb"/>
        <w:jc w:val="center"/>
      </w:pPr>
    </w:p>
    <w:p w14:paraId="60D9D810" w14:textId="1630FFC7" w:rsidR="0060517F" w:rsidRDefault="008B39F4" w:rsidP="00A101A9">
      <w:pPr>
        <w:pStyle w:val="NormalWeb"/>
        <w:numPr>
          <w:ilvl w:val="0"/>
          <w:numId w:val="44"/>
        </w:numPr>
      </w:pPr>
      <w:r w:rsidRPr="008B39F4">
        <w:t>If you haven’t yet connected to Perforce</w:t>
      </w:r>
      <w:r w:rsidR="00EA258F">
        <w:t xml:space="preserve"> from within Eclipse</w:t>
      </w:r>
      <w:r w:rsidRPr="008B39F4">
        <w:t>, you will need to select,</w:t>
      </w:r>
      <w:r>
        <w:rPr>
          <w:i/>
        </w:rPr>
        <w:t xml:space="preserve"> </w:t>
      </w:r>
      <w:r w:rsidR="0060517F" w:rsidRPr="00B15FFC">
        <w:rPr>
          <w:i/>
        </w:rPr>
        <w:t>Configure a new Perforce connection</w:t>
      </w:r>
      <w:r w:rsidR="0060517F">
        <w:rPr>
          <w:i/>
        </w:rPr>
        <w:t xml:space="preserve"> &gt; </w:t>
      </w:r>
      <w:r w:rsidR="0060517F" w:rsidRPr="00B15FFC">
        <w:rPr>
          <w:i/>
        </w:rPr>
        <w:t>Next</w:t>
      </w:r>
    </w:p>
    <w:p w14:paraId="2042CB36" w14:textId="73D10153" w:rsidR="0060517F" w:rsidRDefault="0060517F" w:rsidP="00A101A9">
      <w:pPr>
        <w:pStyle w:val="NormalWeb"/>
        <w:numPr>
          <w:ilvl w:val="0"/>
          <w:numId w:val="44"/>
        </w:numPr>
      </w:pPr>
      <w:r>
        <w:lastRenderedPageBreak/>
        <w:t xml:space="preserve">Fill in fields </w:t>
      </w:r>
      <w:r w:rsidRPr="00033965">
        <w:rPr>
          <w:i/>
          <w:color w:val="548DD4" w:themeColor="text2" w:themeTint="99"/>
        </w:rPr>
        <w:t xml:space="preserve">(open Perforce </w:t>
      </w:r>
      <w:r w:rsidR="00EA258F" w:rsidRPr="00033965">
        <w:rPr>
          <w:i/>
          <w:color w:val="548DD4" w:themeColor="text2" w:themeTint="99"/>
        </w:rPr>
        <w:t xml:space="preserve">P4V application </w:t>
      </w:r>
      <w:r w:rsidRPr="00033965">
        <w:rPr>
          <w:i/>
          <w:color w:val="548DD4" w:themeColor="text2" w:themeTint="99"/>
        </w:rPr>
        <w:t xml:space="preserve">to figure out your login ID &amp; the server IP: </w:t>
      </w:r>
      <w:r w:rsidR="00E73E73" w:rsidRPr="00033965">
        <w:rPr>
          <w:i/>
          <w:color w:val="548DD4" w:themeColor="text2" w:themeTint="99"/>
        </w:rPr>
        <w:t>open P4V</w:t>
      </w:r>
      <w:r w:rsidRPr="00033965">
        <w:rPr>
          <w:i/>
          <w:color w:val="548DD4" w:themeColor="text2" w:themeTint="99"/>
        </w:rPr>
        <w:t xml:space="preserve"> &gt; Connections &gt; Open Connection for server IP</w:t>
      </w:r>
      <w:r w:rsidR="00E73E73" w:rsidRPr="00033965">
        <w:rPr>
          <w:i/>
          <w:color w:val="548DD4" w:themeColor="text2" w:themeTint="99"/>
        </w:rPr>
        <w:t>:</w:t>
      </w:r>
      <w:r w:rsidRPr="00033965">
        <w:rPr>
          <w:i/>
          <w:color w:val="548DD4" w:themeColor="text2" w:themeTint="99"/>
        </w:rPr>
        <w:t>port, &amp; user</w:t>
      </w:r>
      <w:r w:rsidR="00E73E73" w:rsidRPr="00033965">
        <w:rPr>
          <w:i/>
          <w:color w:val="548DD4" w:themeColor="text2" w:themeTint="99"/>
        </w:rPr>
        <w:t>)</w:t>
      </w:r>
      <w:r>
        <w:t xml:space="preserve">, </w:t>
      </w:r>
      <w:r w:rsidR="003201AB">
        <w:t xml:space="preserve">add your password, </w:t>
      </w:r>
      <w:r>
        <w:t xml:space="preserve">then </w:t>
      </w:r>
      <w:r w:rsidRPr="00C16B59">
        <w:rPr>
          <w:i/>
        </w:rPr>
        <w:t>Next</w:t>
      </w:r>
      <w:r>
        <w:t xml:space="preserve">; select </w:t>
      </w:r>
      <w:r w:rsidRPr="00B15FFC">
        <w:rPr>
          <w:i/>
        </w:rPr>
        <w:t>Existing workspace</w:t>
      </w:r>
      <w:r>
        <w:t xml:space="preserve">, then </w:t>
      </w:r>
      <w:r w:rsidRPr="00B15FFC">
        <w:rPr>
          <w:i/>
        </w:rPr>
        <w:t>Next</w:t>
      </w:r>
      <w:r w:rsidR="00EA258F">
        <w:t>.</w:t>
      </w:r>
    </w:p>
    <w:p w14:paraId="25A277C2" w14:textId="1B67BBD1" w:rsidR="0060517F" w:rsidRDefault="0060517F" w:rsidP="00A101A9">
      <w:pPr>
        <w:pStyle w:val="NormalWeb"/>
        <w:numPr>
          <w:ilvl w:val="0"/>
          <w:numId w:val="44"/>
        </w:numPr>
      </w:pPr>
      <w:r w:rsidRPr="00EA258F">
        <w:rPr>
          <w:b/>
        </w:rPr>
        <w:t>I</w:t>
      </w:r>
      <w:r w:rsidR="009C508A" w:rsidRPr="00EA258F">
        <w:rPr>
          <w:b/>
        </w:rPr>
        <w:t xml:space="preserve">f you have been told </w:t>
      </w:r>
      <w:r w:rsidR="00EA258F" w:rsidRPr="00EA258F">
        <w:rPr>
          <w:b/>
        </w:rPr>
        <w:t>by your manager</w:t>
      </w:r>
      <w:r w:rsidR="00EA258F">
        <w:t xml:space="preserve"> </w:t>
      </w:r>
      <w:r w:rsidR="009C508A">
        <w:t>to load the ATF Foundation, i</w:t>
      </w:r>
      <w:r>
        <w:t xml:space="preserve">mport the following projects from </w:t>
      </w:r>
      <w:r w:rsidR="00A101A9">
        <w:t>&lt;</w:t>
      </w:r>
      <w:r w:rsidR="003B456B">
        <w:t>atf-main</w:t>
      </w:r>
      <w:r w:rsidR="00A101A9">
        <w:t>&gt;</w:t>
      </w:r>
      <w:r w:rsidR="00D94469">
        <w:t>/f</w:t>
      </w:r>
      <w:r w:rsidR="003B456B">
        <w:t xml:space="preserve">oundation, and </w:t>
      </w:r>
      <w:r w:rsidR="008B39F4">
        <w:t xml:space="preserve">the projects </w:t>
      </w:r>
      <w:r w:rsidR="003B456B">
        <w:t xml:space="preserve">under foundation, </w:t>
      </w:r>
      <w:r w:rsidR="008B39F4">
        <w:t xml:space="preserve">such as </w:t>
      </w:r>
      <w:r w:rsidR="003B456B">
        <w:t>the following:</w:t>
      </w:r>
    </w:p>
    <w:p w14:paraId="64D90B37" w14:textId="77777777" w:rsidR="00DE5DE7" w:rsidRDefault="00DE5DE7" w:rsidP="00CC6864">
      <w:pPr>
        <w:spacing w:before="100" w:beforeAutospacing="1" w:after="100" w:afterAutospacing="1"/>
        <w:jc w:val="center"/>
      </w:pPr>
      <w:r>
        <w:rPr>
          <w:noProof/>
        </w:rPr>
        <w:drawing>
          <wp:inline distT="0" distB="0" distL="0" distR="0" wp14:anchorId="13E1C8FE" wp14:editId="57E8714B">
            <wp:extent cx="18002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00225" cy="3133725"/>
                    </a:xfrm>
                    <a:prstGeom prst="rect">
                      <a:avLst/>
                    </a:prstGeom>
                  </pic:spPr>
                </pic:pic>
              </a:graphicData>
            </a:graphic>
          </wp:inline>
        </w:drawing>
      </w:r>
    </w:p>
    <w:p w14:paraId="75903098" w14:textId="77777777" w:rsidR="0017607C" w:rsidRDefault="001304BC" w:rsidP="00CC6864">
      <w:pPr>
        <w:pStyle w:val="NormalWeb"/>
        <w:jc w:val="center"/>
      </w:pPr>
      <w:r>
        <w:t>Etc</w:t>
      </w:r>
      <w:r w:rsidR="009C508A">
        <w:t>. …</w:t>
      </w:r>
    </w:p>
    <w:p w14:paraId="37A51B79" w14:textId="702D461E" w:rsidR="009C508A" w:rsidRDefault="009C508A" w:rsidP="00A101A9">
      <w:pPr>
        <w:pStyle w:val="NormalWeb"/>
        <w:numPr>
          <w:ilvl w:val="0"/>
          <w:numId w:val="44"/>
        </w:numPr>
      </w:pPr>
      <w:r>
        <w:t>Import the projects that you have been told to load</w:t>
      </w:r>
      <w:r w:rsidR="00EA258F">
        <w:t xml:space="preserve"> by your manager</w:t>
      </w:r>
      <w:r>
        <w:t xml:space="preserve">, from </w:t>
      </w:r>
      <w:r w:rsidR="00A101A9">
        <w:t>&lt;</w:t>
      </w:r>
      <w:r>
        <w:t>atf-main</w:t>
      </w:r>
      <w:r w:rsidR="00A101A9">
        <w:t>&gt;</w:t>
      </w:r>
    </w:p>
    <w:p w14:paraId="49794332" w14:textId="77777777" w:rsidR="00DE5DE7" w:rsidRDefault="00DE5DE7" w:rsidP="00CC6864">
      <w:pPr>
        <w:pStyle w:val="NormalWeb"/>
        <w:jc w:val="center"/>
      </w:pPr>
      <w:r>
        <w:rPr>
          <w:noProof/>
        </w:rPr>
        <w:lastRenderedPageBreak/>
        <w:drawing>
          <wp:inline distT="0" distB="0" distL="0" distR="0" wp14:anchorId="0B4F2CDB" wp14:editId="77788288">
            <wp:extent cx="1752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752600" cy="4457700"/>
                    </a:xfrm>
                    <a:prstGeom prst="rect">
                      <a:avLst/>
                    </a:prstGeom>
                  </pic:spPr>
                </pic:pic>
              </a:graphicData>
            </a:graphic>
          </wp:inline>
        </w:drawing>
      </w:r>
    </w:p>
    <w:p w14:paraId="4C13A8DC" w14:textId="77777777" w:rsidR="0017607C" w:rsidRDefault="001304BC" w:rsidP="00CC6864">
      <w:pPr>
        <w:pStyle w:val="NormalWeb"/>
        <w:jc w:val="center"/>
      </w:pPr>
      <w:r>
        <w:t>Etc</w:t>
      </w:r>
      <w:r w:rsidR="009C508A">
        <w:t>. …</w:t>
      </w:r>
    </w:p>
    <w:p w14:paraId="2941D5A4" w14:textId="77777777" w:rsidR="006F1820" w:rsidRDefault="006F1820" w:rsidP="00CC6864">
      <w:pPr>
        <w:pStyle w:val="NormalWeb"/>
        <w:jc w:val="center"/>
      </w:pPr>
    </w:p>
    <w:p w14:paraId="5DADC6A0" w14:textId="16A5B7EE" w:rsidR="0060517F" w:rsidRDefault="00A101A9" w:rsidP="00A101A9">
      <w:pPr>
        <w:pStyle w:val="NormalWeb"/>
        <w:numPr>
          <w:ilvl w:val="0"/>
          <w:numId w:val="44"/>
        </w:numPr>
      </w:pPr>
      <w:r>
        <w:t>With</w:t>
      </w:r>
      <w:r w:rsidR="00EA258F">
        <w:t>in Eclipse</w:t>
      </w:r>
      <w:r>
        <w:t>, Perforce</w:t>
      </w:r>
      <w:r w:rsidR="00EA258F">
        <w:t xml:space="preserve"> has it</w:t>
      </w:r>
      <w:r w:rsidR="00EA30F8">
        <w:t>s own perspective. To add a link to it in the upp</w:t>
      </w:r>
      <w:r w:rsidR="003655D5">
        <w:t>er right hand corner like this…</w:t>
      </w:r>
    </w:p>
    <w:p w14:paraId="0B62A247" w14:textId="77777777" w:rsidR="00EA30F8" w:rsidRDefault="00EA30F8" w:rsidP="00CC6864">
      <w:pPr>
        <w:spacing w:before="100" w:beforeAutospacing="1" w:after="100" w:afterAutospacing="1"/>
        <w:jc w:val="center"/>
      </w:pPr>
      <w:bookmarkStart w:id="76" w:name="ATF-HowtoSetupDevelopmentEnvironment-Bui"/>
      <w:bookmarkEnd w:id="76"/>
      <w:r>
        <w:rPr>
          <w:noProof/>
        </w:rPr>
        <w:drawing>
          <wp:inline distT="0" distB="0" distL="0" distR="0" wp14:anchorId="592D380C" wp14:editId="6554C889">
            <wp:extent cx="5029200" cy="133647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029200" cy="1336470"/>
                    </a:xfrm>
                    <a:prstGeom prst="rect">
                      <a:avLst/>
                    </a:prstGeom>
                  </pic:spPr>
                </pic:pic>
              </a:graphicData>
            </a:graphic>
          </wp:inline>
        </w:drawing>
      </w:r>
    </w:p>
    <w:p w14:paraId="4130AFA8" w14:textId="77777777" w:rsidR="007F2CAE" w:rsidRDefault="007F2CAE" w:rsidP="00CC6864">
      <w:pPr>
        <w:spacing w:before="100" w:beforeAutospacing="1" w:after="100" w:afterAutospacing="1"/>
        <w:jc w:val="center"/>
      </w:pPr>
    </w:p>
    <w:p w14:paraId="0BD98359" w14:textId="758BDF5B" w:rsidR="003655D5" w:rsidRDefault="00EA30F8" w:rsidP="00A101A9">
      <w:pPr>
        <w:ind w:firstLine="720"/>
      </w:pPr>
      <w:r>
        <w:t xml:space="preserve">Do: </w:t>
      </w:r>
      <w:r w:rsidRPr="00C16B59">
        <w:rPr>
          <w:i/>
        </w:rPr>
        <w:t>Window &gt; Open perspective &gt; Other &gt; Perforce</w:t>
      </w:r>
      <w:r>
        <w:t xml:space="preserve"> and click </w:t>
      </w:r>
      <w:r w:rsidRPr="00C16B59">
        <w:rPr>
          <w:i/>
        </w:rPr>
        <w:t>ok</w:t>
      </w:r>
      <w:r>
        <w:t xml:space="preserve">. This makes it a bit easier to perform most perforce actions from within Eclipse. </w:t>
      </w:r>
    </w:p>
    <w:p w14:paraId="52C6F1B8" w14:textId="250ECA44" w:rsidR="00EA30F8" w:rsidRPr="003655D5" w:rsidRDefault="003655D5" w:rsidP="00A101A9">
      <w:pPr>
        <w:pStyle w:val="ListParagraph"/>
        <w:numPr>
          <w:ilvl w:val="0"/>
          <w:numId w:val="44"/>
        </w:numPr>
        <w:rPr>
          <w:szCs w:val="24"/>
        </w:rPr>
      </w:pPr>
      <w:r w:rsidRPr="003655D5">
        <w:rPr>
          <w:szCs w:val="24"/>
        </w:rPr>
        <w:lastRenderedPageBreak/>
        <w:t>Add the location of the p4merge</w:t>
      </w:r>
      <w:r w:rsidR="00A101A9">
        <w:rPr>
          <w:szCs w:val="24"/>
        </w:rPr>
        <w:t>.exe</w:t>
      </w:r>
      <w:r w:rsidRPr="003655D5">
        <w:rPr>
          <w:szCs w:val="24"/>
        </w:rPr>
        <w:t xml:space="preserve"> </w:t>
      </w:r>
      <w:r w:rsidR="00A101A9">
        <w:rPr>
          <w:szCs w:val="24"/>
        </w:rPr>
        <w:t xml:space="preserve">app </w:t>
      </w:r>
      <w:r w:rsidRPr="003655D5">
        <w:rPr>
          <w:szCs w:val="24"/>
        </w:rPr>
        <w:t>so that you can resolve change conflicts:</w:t>
      </w:r>
    </w:p>
    <w:p w14:paraId="67D0588A" w14:textId="08F189A9" w:rsidR="003655D5" w:rsidRPr="003655D5" w:rsidRDefault="003655D5" w:rsidP="003655D5">
      <w:pPr>
        <w:pStyle w:val="ListParagraph"/>
        <w:numPr>
          <w:ilvl w:val="1"/>
          <w:numId w:val="23"/>
        </w:numPr>
        <w:rPr>
          <w:szCs w:val="24"/>
        </w:rPr>
      </w:pPr>
      <w:r w:rsidRPr="00C16B59">
        <w:rPr>
          <w:i/>
          <w:szCs w:val="24"/>
        </w:rPr>
        <w:t>Window &gt; preferences &gt; Team &gt; Perforce &gt; External Tools</w:t>
      </w:r>
      <w:r w:rsidRPr="003655D5">
        <w:rPr>
          <w:szCs w:val="24"/>
        </w:rPr>
        <w:t>. The executable path for p4merge will be where Perforce is installed</w:t>
      </w:r>
      <w:r w:rsidR="00A101A9">
        <w:rPr>
          <w:szCs w:val="24"/>
        </w:rPr>
        <w:t>.</w:t>
      </w:r>
      <w:r w:rsidRPr="003655D5">
        <w:rPr>
          <w:szCs w:val="24"/>
        </w:rPr>
        <w:t xml:space="preserve"> </w:t>
      </w:r>
      <w:r w:rsidRPr="00FD3244">
        <w:rPr>
          <w:i/>
          <w:color w:val="548DD4" w:themeColor="text2" w:themeTint="99"/>
          <w:szCs w:val="24"/>
        </w:rPr>
        <w:t>(</w:t>
      </w:r>
      <w:r w:rsidR="00A101A9" w:rsidRPr="00FD3244">
        <w:rPr>
          <w:i/>
          <w:color w:val="548DD4" w:themeColor="text2" w:themeTint="99"/>
          <w:szCs w:val="24"/>
        </w:rPr>
        <w:t xml:space="preserve">It is </w:t>
      </w:r>
      <w:r w:rsidRPr="00FD3244">
        <w:rPr>
          <w:i/>
          <w:color w:val="548DD4" w:themeColor="text2" w:themeTint="99"/>
          <w:szCs w:val="24"/>
        </w:rPr>
        <w:t xml:space="preserve">not </w:t>
      </w:r>
      <w:r w:rsidR="00A101A9" w:rsidRPr="00FD3244">
        <w:rPr>
          <w:i/>
          <w:color w:val="548DD4" w:themeColor="text2" w:themeTint="99"/>
          <w:szCs w:val="24"/>
        </w:rPr>
        <w:t xml:space="preserve">in </w:t>
      </w:r>
      <w:r w:rsidRPr="00FD3244">
        <w:rPr>
          <w:i/>
          <w:color w:val="548DD4" w:themeColor="text2" w:themeTint="99"/>
          <w:szCs w:val="24"/>
        </w:rPr>
        <w:t xml:space="preserve">your </w:t>
      </w:r>
      <w:r w:rsidR="00A101A9" w:rsidRPr="00FD3244">
        <w:rPr>
          <w:i/>
          <w:color w:val="548DD4" w:themeColor="text2" w:themeTint="99"/>
          <w:szCs w:val="24"/>
        </w:rPr>
        <w:t xml:space="preserve">Eclipse </w:t>
      </w:r>
      <w:r w:rsidRPr="00FD3244">
        <w:rPr>
          <w:i/>
          <w:color w:val="548DD4" w:themeColor="text2" w:themeTint="99"/>
          <w:szCs w:val="24"/>
        </w:rPr>
        <w:t>workspace</w:t>
      </w:r>
      <w:r w:rsidR="00A101A9" w:rsidRPr="00FD3244">
        <w:rPr>
          <w:i/>
          <w:color w:val="548DD4" w:themeColor="text2" w:themeTint="99"/>
          <w:szCs w:val="24"/>
        </w:rPr>
        <w:t>.)</w:t>
      </w:r>
    </w:p>
    <w:p w14:paraId="395665B3" w14:textId="15958B54" w:rsidR="003655D5" w:rsidRPr="00A101A9" w:rsidRDefault="003655D5" w:rsidP="00A101A9">
      <w:pPr>
        <w:pStyle w:val="ListParagraph"/>
        <w:numPr>
          <w:ilvl w:val="1"/>
          <w:numId w:val="23"/>
        </w:numPr>
        <w:rPr>
          <w:szCs w:val="24"/>
        </w:rPr>
      </w:pPr>
      <w:r>
        <w:t xml:space="preserve">If you can’t find p4merge.exe, </w:t>
      </w:r>
      <w:r w:rsidR="00B93C2E">
        <w:t xml:space="preserve">you may need </w:t>
      </w:r>
      <w:r w:rsidR="00A101A9">
        <w:t>to open p4 and add it as a plug-</w:t>
      </w:r>
      <w:r w:rsidR="00B93C2E">
        <w:t>in.</w:t>
      </w:r>
    </w:p>
    <w:p w14:paraId="08D79DA1" w14:textId="77777777" w:rsidR="00EA30F8" w:rsidRDefault="00EA30F8" w:rsidP="00B93C2E"/>
    <w:p w14:paraId="6EA9BDFE" w14:textId="0690D6E8" w:rsidR="0060517F" w:rsidRDefault="0060517F" w:rsidP="0060517F">
      <w:pPr>
        <w:pStyle w:val="Heading2"/>
      </w:pPr>
      <w:bookmarkStart w:id="77" w:name="_Toc282337988"/>
      <w:bookmarkStart w:id="78" w:name="_Toc282338090"/>
      <w:bookmarkStart w:id="79" w:name="_Toc282435290"/>
      <w:r>
        <w:t>Build Projects for First Time</w:t>
      </w:r>
      <w:bookmarkEnd w:id="77"/>
      <w:bookmarkEnd w:id="78"/>
      <w:bookmarkEnd w:id="79"/>
    </w:p>
    <w:p w14:paraId="00EA9943" w14:textId="4DE9CBAD" w:rsidR="0060517F" w:rsidRDefault="0060517F" w:rsidP="0060517F">
      <w:pPr>
        <w:pStyle w:val="NormalWeb"/>
      </w:pPr>
      <w:r>
        <w:t xml:space="preserve">In order to use maven goals, with the ATF, the source ATF projects must be built and deployed to </w:t>
      </w:r>
      <w:r w:rsidR="00EA258F">
        <w:t xml:space="preserve">your </w:t>
      </w:r>
      <w:r>
        <w:t xml:space="preserve">local maven repository so that </w:t>
      </w:r>
      <w:r w:rsidR="00EA258F">
        <w:t xml:space="preserve">your </w:t>
      </w:r>
      <w:r>
        <w:t xml:space="preserve">other projects can use </w:t>
      </w:r>
      <w:r w:rsidR="00EA258F">
        <w:t>them</w:t>
      </w:r>
      <w:r>
        <w:t xml:space="preserve"> </w:t>
      </w:r>
      <w:r w:rsidRPr="00FD3244">
        <w:rPr>
          <w:i/>
          <w:color w:val="548DD4" w:themeColor="text2" w:themeTint="99"/>
        </w:rPr>
        <w:t>(your system level tests)</w:t>
      </w:r>
      <w:r>
        <w:t>.</w:t>
      </w:r>
      <w:r w:rsidR="00711702">
        <w:t xml:space="preserve"> If you don’t have access to the Foundation projects, then you will just skip the foundation &amp; follow these steps for the system-controller sets of projects that your manager has told you to load.</w:t>
      </w:r>
    </w:p>
    <w:p w14:paraId="430646AD" w14:textId="77777777" w:rsidR="00251647" w:rsidRDefault="003B456B" w:rsidP="004B63A4">
      <w:pPr>
        <w:pStyle w:val="NormalWeb"/>
        <w:numPr>
          <w:ilvl w:val="0"/>
          <w:numId w:val="11"/>
        </w:numPr>
      </w:pPr>
      <w:r>
        <w:t>In Eclipse, select each project, starting with the ‘foundation’ set of projects.</w:t>
      </w:r>
    </w:p>
    <w:p w14:paraId="62D2428C" w14:textId="4F256192" w:rsidR="00251647" w:rsidRDefault="006F1820" w:rsidP="004B63A4">
      <w:pPr>
        <w:pStyle w:val="NormalWeb"/>
        <w:numPr>
          <w:ilvl w:val="0"/>
          <w:numId w:val="11"/>
        </w:numPr>
      </w:pPr>
      <w:r w:rsidRPr="00C16B59">
        <w:rPr>
          <w:i/>
        </w:rPr>
        <w:t>Right</w:t>
      </w:r>
      <w:r w:rsidR="003B456B" w:rsidRPr="00C16B59">
        <w:rPr>
          <w:i/>
        </w:rPr>
        <w:t>-</w:t>
      </w:r>
      <w:r w:rsidRPr="00C16B59">
        <w:rPr>
          <w:i/>
        </w:rPr>
        <w:t>click</w:t>
      </w:r>
      <w:r>
        <w:t xml:space="preserve"> on it and </w:t>
      </w:r>
      <w:r w:rsidR="00EA258F">
        <w:t xml:space="preserve">for Eclipse Juno release and newer, select </w:t>
      </w:r>
      <w:r w:rsidR="00EA258F" w:rsidRPr="001304BC">
        <w:rPr>
          <w:i/>
        </w:rPr>
        <w:t>Configure &gt; Convert to Maven project</w:t>
      </w:r>
      <w:r w:rsidR="00EA258F">
        <w:t xml:space="preserve">. For older versions of Eclipse, </w:t>
      </w:r>
      <w:r>
        <w:t xml:space="preserve">select </w:t>
      </w:r>
      <w:r w:rsidR="00251647" w:rsidRPr="001304BC">
        <w:rPr>
          <w:i/>
        </w:rPr>
        <w:t>Maven</w:t>
      </w:r>
      <w:r w:rsidRPr="001304BC">
        <w:rPr>
          <w:i/>
        </w:rPr>
        <w:t xml:space="preserve"> &gt;</w:t>
      </w:r>
      <w:r w:rsidR="00251647" w:rsidRPr="001304BC">
        <w:rPr>
          <w:i/>
        </w:rPr>
        <w:t xml:space="preserve"> Enable Dependency</w:t>
      </w:r>
      <w:r>
        <w:t>.</w:t>
      </w:r>
    </w:p>
    <w:p w14:paraId="374FE926" w14:textId="77777777" w:rsidR="0060517F" w:rsidRDefault="00160BCF" w:rsidP="004B63A4">
      <w:pPr>
        <w:pStyle w:val="NormalWeb"/>
        <w:numPr>
          <w:ilvl w:val="0"/>
          <w:numId w:val="11"/>
        </w:numPr>
      </w:pPr>
      <w:r>
        <w:t xml:space="preserve">Right-click on it again and select </w:t>
      </w:r>
      <w:r w:rsidRPr="00160BCF">
        <w:rPr>
          <w:i/>
        </w:rPr>
        <w:t>Maven &gt; Update Project.</w:t>
      </w:r>
    </w:p>
    <w:p w14:paraId="0FB02D0D" w14:textId="77777777" w:rsidR="0060517F" w:rsidRDefault="00160BCF" w:rsidP="004B63A4">
      <w:pPr>
        <w:pStyle w:val="NormalWeb"/>
        <w:numPr>
          <w:ilvl w:val="0"/>
          <w:numId w:val="11"/>
        </w:numPr>
      </w:pPr>
      <w:r>
        <w:t>Check checkbox</w:t>
      </w:r>
      <w:r w:rsidR="0060517F">
        <w:t xml:space="preserve"> for </w:t>
      </w:r>
      <w:r>
        <w:rPr>
          <w:i/>
        </w:rPr>
        <w:t xml:space="preserve">Force </w:t>
      </w:r>
      <w:r w:rsidR="0060517F" w:rsidRPr="00B15FFC">
        <w:rPr>
          <w:i/>
        </w:rPr>
        <w:t xml:space="preserve">Update </w:t>
      </w:r>
      <w:r>
        <w:rPr>
          <w:i/>
        </w:rPr>
        <w:t xml:space="preserve">of </w:t>
      </w:r>
      <w:r w:rsidR="0060517F" w:rsidRPr="00B15FFC">
        <w:rPr>
          <w:i/>
        </w:rPr>
        <w:t>Snapshots</w:t>
      </w:r>
      <w:r>
        <w:rPr>
          <w:i/>
        </w:rPr>
        <w:t>, Releases</w:t>
      </w:r>
      <w:r w:rsidR="0060517F">
        <w:t>.</w:t>
      </w:r>
    </w:p>
    <w:p w14:paraId="74BD01D1" w14:textId="77777777" w:rsidR="0060517F" w:rsidRPr="00507F2D" w:rsidRDefault="0060517F" w:rsidP="004B63A4">
      <w:pPr>
        <w:pStyle w:val="NormalWeb"/>
        <w:numPr>
          <w:ilvl w:val="0"/>
          <w:numId w:val="11"/>
        </w:numPr>
      </w:pPr>
      <w:r>
        <w:t xml:space="preserve">Click </w:t>
      </w:r>
      <w:r w:rsidRPr="00B15FFC">
        <w:rPr>
          <w:i/>
        </w:rPr>
        <w:t>Run</w:t>
      </w:r>
    </w:p>
    <w:p w14:paraId="3FC96612" w14:textId="77777777" w:rsidR="00FD3244" w:rsidRDefault="00251647" w:rsidP="004B63A4">
      <w:pPr>
        <w:pStyle w:val="NormalWeb"/>
        <w:numPr>
          <w:ilvl w:val="0"/>
          <w:numId w:val="11"/>
        </w:numPr>
        <w:rPr>
          <w:i/>
        </w:rPr>
      </w:pPr>
      <w:r w:rsidRPr="00160BCF">
        <w:t>Note t</w:t>
      </w:r>
      <w:r w:rsidR="0037766B">
        <w:t>hat if projects aren’t building</w:t>
      </w:r>
      <w:r w:rsidRPr="00160BCF">
        <w:t xml:space="preserve"> th</w:t>
      </w:r>
      <w:r w:rsidR="0037766B">
        <w:t>is</w:t>
      </w:r>
      <w:r w:rsidRPr="00160BCF">
        <w:t xml:space="preserve"> first build</w:t>
      </w:r>
      <w:r w:rsidR="0037766B">
        <w:t>,</w:t>
      </w:r>
      <w:r w:rsidRPr="00160BCF">
        <w:t xml:space="preserve"> you may need to run maven from the command line; go to a command prompt </w:t>
      </w:r>
      <w:r w:rsidR="006F1820" w:rsidRPr="00160BCF">
        <w:t>in the</w:t>
      </w:r>
      <w:r w:rsidRPr="00160BCF">
        <w:t xml:space="preserve"> atf project </w:t>
      </w:r>
      <w:r w:rsidR="006F1820" w:rsidRPr="00160BCF">
        <w:t xml:space="preserve">directory </w:t>
      </w:r>
      <w:r w:rsidR="0037766B">
        <w:t xml:space="preserve">(where the pom.xml is located) </w:t>
      </w:r>
      <w:r w:rsidRPr="00160BCF">
        <w:t>and run</w:t>
      </w:r>
      <w:r w:rsidRPr="00507F2D">
        <w:rPr>
          <w:i/>
        </w:rPr>
        <w:t xml:space="preserve"> </w:t>
      </w:r>
    </w:p>
    <w:p w14:paraId="11FBB4AD" w14:textId="45CCABA6" w:rsidR="00251647" w:rsidRPr="00507F2D" w:rsidRDefault="00251647" w:rsidP="00FD3244">
      <w:pPr>
        <w:pStyle w:val="NormalWeb"/>
        <w:ind w:left="720"/>
        <w:rPr>
          <w:i/>
        </w:rPr>
      </w:pPr>
      <w:r w:rsidRPr="00FD3244">
        <w:rPr>
          <w:rStyle w:val="CommandLine"/>
        </w:rPr>
        <w:t xml:space="preserve">mvn clean </w:t>
      </w:r>
      <w:r w:rsidR="00575041" w:rsidRPr="00FD3244">
        <w:rPr>
          <w:rStyle w:val="CommandLine"/>
        </w:rPr>
        <w:t xml:space="preserve">compile </w:t>
      </w:r>
      <w:r w:rsidRPr="00FD3244">
        <w:rPr>
          <w:rStyle w:val="CommandLine"/>
        </w:rPr>
        <w:t>install</w:t>
      </w:r>
      <w:r w:rsidR="00575041" w:rsidRPr="00FD3244">
        <w:rPr>
          <w:rStyle w:val="CommandLine"/>
        </w:rPr>
        <w:t xml:space="preserve"> -DskipTests</w:t>
      </w:r>
    </w:p>
    <w:p w14:paraId="73B8E690" w14:textId="53316396" w:rsidR="0060517F" w:rsidRDefault="0060517F" w:rsidP="0060517F">
      <w:pPr>
        <w:pStyle w:val="NormalWeb"/>
        <w:numPr>
          <w:ilvl w:val="0"/>
          <w:numId w:val="11"/>
        </w:numPr>
      </w:pPr>
      <w:r w:rsidRPr="00291A39">
        <w:t xml:space="preserve">Repeat this </w:t>
      </w:r>
      <w:r w:rsidRPr="002B7851">
        <w:t>build</w:t>
      </w:r>
      <w:r>
        <w:t xml:space="preserve"> process </w:t>
      </w:r>
      <w:r w:rsidRPr="00291A39">
        <w:t xml:space="preserve">for </w:t>
      </w:r>
      <w:r w:rsidR="003B456B">
        <w:t>the system-controllers set</w:t>
      </w:r>
      <w:r w:rsidR="00EA258F">
        <w:t>s</w:t>
      </w:r>
      <w:r w:rsidR="003B456B">
        <w:t xml:space="preserve"> of projects</w:t>
      </w:r>
      <w:r>
        <w:t>.</w:t>
      </w:r>
    </w:p>
    <w:p w14:paraId="17720825" w14:textId="77777777" w:rsidR="0060517F" w:rsidRDefault="00EF55B1" w:rsidP="00CC6864">
      <w:pPr>
        <w:spacing w:before="100" w:beforeAutospacing="1" w:after="100" w:afterAutospacing="1"/>
        <w:jc w:val="center"/>
      </w:pPr>
      <w:r>
        <w:rPr>
          <w:noProof/>
        </w:rPr>
        <w:lastRenderedPageBreak/>
        <w:drawing>
          <wp:inline distT="0" distB="0" distL="0" distR="0" wp14:anchorId="6534855A" wp14:editId="63F25B08">
            <wp:extent cx="5029200" cy="594187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029200" cy="5941872"/>
                    </a:xfrm>
                    <a:prstGeom prst="rect">
                      <a:avLst/>
                    </a:prstGeom>
                    <a:noFill/>
                    <a:ln w="9525">
                      <a:noFill/>
                      <a:miter lim="800000"/>
                      <a:headEnd/>
                      <a:tailEnd/>
                    </a:ln>
                  </pic:spPr>
                </pic:pic>
              </a:graphicData>
            </a:graphic>
          </wp:inline>
        </w:drawing>
      </w:r>
    </w:p>
    <w:p w14:paraId="255D40A6" w14:textId="77777777" w:rsidR="0037766B" w:rsidRDefault="0037766B" w:rsidP="00CC6864">
      <w:pPr>
        <w:spacing w:before="100" w:beforeAutospacing="1" w:after="100" w:afterAutospacing="1"/>
        <w:jc w:val="center"/>
      </w:pPr>
    </w:p>
    <w:p w14:paraId="0791D42D" w14:textId="77777777" w:rsidR="0037766B" w:rsidRDefault="0037766B" w:rsidP="00CC6864">
      <w:pPr>
        <w:spacing w:before="100" w:beforeAutospacing="1" w:after="100" w:afterAutospacing="1"/>
        <w:jc w:val="center"/>
        <w:rPr>
          <w:b/>
          <w:bCs/>
          <w:kern w:val="36"/>
          <w:sz w:val="48"/>
          <w:szCs w:val="48"/>
        </w:rPr>
      </w:pPr>
      <w:r>
        <w:br w:type="page"/>
      </w:r>
    </w:p>
    <w:p w14:paraId="37C2480B" w14:textId="47BBB815" w:rsidR="0060517F" w:rsidRDefault="00B93C2E" w:rsidP="00956AC8">
      <w:pPr>
        <w:pStyle w:val="Heading1"/>
      </w:pPr>
      <w:bookmarkStart w:id="80" w:name="_Toc282337989"/>
      <w:bookmarkStart w:id="81" w:name="_Toc282338091"/>
      <w:bookmarkStart w:id="82" w:name="_Toc282435291"/>
      <w:r>
        <w:lastRenderedPageBreak/>
        <w:t>Additional Eclipse Information</w:t>
      </w:r>
      <w:r w:rsidR="0060517F">
        <w:t>:</w:t>
      </w:r>
      <w:bookmarkEnd w:id="80"/>
      <w:bookmarkEnd w:id="81"/>
      <w:bookmarkEnd w:id="82"/>
    </w:p>
    <w:p w14:paraId="7175127E" w14:textId="223429A3" w:rsidR="00B93C2E" w:rsidRDefault="00B93C2E" w:rsidP="00B93C2E">
      <w:pPr>
        <w:pStyle w:val="Heading2"/>
      </w:pPr>
      <w:bookmarkStart w:id="83" w:name="_Toc282337990"/>
      <w:bookmarkStart w:id="84" w:name="_Toc282338092"/>
      <w:bookmarkStart w:id="85" w:name="_Toc282435292"/>
      <w:r>
        <w:t>Hints and tips:</w:t>
      </w:r>
      <w:bookmarkEnd w:id="83"/>
      <w:bookmarkEnd w:id="84"/>
      <w:bookmarkEnd w:id="85"/>
    </w:p>
    <w:p w14:paraId="33536AC7" w14:textId="65234E94" w:rsidR="00B93C2E" w:rsidRDefault="00B93C2E" w:rsidP="00B93C2E">
      <w:pPr>
        <w:pStyle w:val="ListParagraph"/>
        <w:numPr>
          <w:ilvl w:val="0"/>
          <w:numId w:val="25"/>
        </w:numPr>
      </w:pPr>
      <w:r w:rsidRPr="002B7851">
        <w:t xml:space="preserve">Resource view: </w:t>
      </w:r>
      <w:r w:rsidR="004B63A4" w:rsidRPr="002B7851">
        <w:t>typing</w:t>
      </w:r>
      <w:r w:rsidRPr="002B7851">
        <w:t xml:space="preserve"> </w:t>
      </w:r>
      <w:r w:rsidRPr="00C16B59">
        <w:rPr>
          <w:i/>
        </w:rPr>
        <w:t>ctrl-shift-R</w:t>
      </w:r>
      <w:r w:rsidRPr="002B7851">
        <w:t xml:space="preserve"> pops up the resources window where you can easily search for java classes or other resource files without having to blindly search for something via the project tree view.</w:t>
      </w:r>
    </w:p>
    <w:p w14:paraId="41B70AB7" w14:textId="78F44845" w:rsidR="002B7851" w:rsidRDefault="002B7851" w:rsidP="00B93C2E">
      <w:pPr>
        <w:pStyle w:val="ListParagraph"/>
        <w:numPr>
          <w:ilvl w:val="0"/>
          <w:numId w:val="25"/>
        </w:numPr>
      </w:pPr>
      <w:r>
        <w:t xml:space="preserve">Perforce view: </w:t>
      </w:r>
      <w:r w:rsidRPr="002B7851">
        <w:t xml:space="preserve">To be able to perform most of your Perforce actions in Eclipse: Go to </w:t>
      </w:r>
      <w:r w:rsidRPr="00C16B59">
        <w:rPr>
          <w:i/>
        </w:rPr>
        <w:t xml:space="preserve">Window </w:t>
      </w:r>
      <w:r w:rsidR="003469F7">
        <w:rPr>
          <w:i/>
        </w:rPr>
        <w:t xml:space="preserve">&gt; Open perspective &gt; other </w:t>
      </w:r>
      <w:r w:rsidRPr="00C16B59">
        <w:rPr>
          <w:i/>
        </w:rPr>
        <w:t>&gt; Perforce</w:t>
      </w:r>
      <w:r w:rsidRPr="002B7851">
        <w:t>.</w:t>
      </w:r>
    </w:p>
    <w:p w14:paraId="00856DF6" w14:textId="4CEEFF4B" w:rsidR="0037766B" w:rsidRDefault="0037766B" w:rsidP="00B93C2E">
      <w:pPr>
        <w:pStyle w:val="ListParagraph"/>
        <w:numPr>
          <w:ilvl w:val="0"/>
          <w:numId w:val="25"/>
        </w:numPr>
      </w:pPr>
      <w:r w:rsidRPr="002B7851">
        <w:t xml:space="preserve">Call Hierarchy view: This view is helpful in finding all the places a method is called from. Really useful for figuring out what the values of a parameter should be or in figuring out if a method can be deleted cause it’s not used anywhere. To open it: </w:t>
      </w:r>
      <w:r w:rsidRPr="00C16B59">
        <w:rPr>
          <w:i/>
        </w:rPr>
        <w:t>W</w:t>
      </w:r>
      <w:r w:rsidR="003469F7">
        <w:rPr>
          <w:i/>
        </w:rPr>
        <w:t xml:space="preserve">indow &gt; Show View &gt; Other... </w:t>
      </w:r>
      <w:r w:rsidRPr="00C16B59">
        <w:rPr>
          <w:i/>
        </w:rPr>
        <w:t>&gt; Call Hierarchy</w:t>
      </w:r>
      <w:r w:rsidRPr="002B7851">
        <w:t>. To use this view you select a method you want to trace in the Outline view (usually on the right). Drag and drop</w:t>
      </w:r>
      <w:r w:rsidRPr="0037766B">
        <w:t xml:space="preserve"> </w:t>
      </w:r>
      <w:r w:rsidR="00FD3244">
        <w:t xml:space="preserve">it into the Call Hierarchy view. </w:t>
      </w:r>
      <w:r w:rsidRPr="002B7851">
        <w:t>For example see Figure below</w:t>
      </w:r>
      <w:r>
        <w:t>:</w:t>
      </w:r>
    </w:p>
    <w:p w14:paraId="362D09D7" w14:textId="77969E62" w:rsidR="0037766B" w:rsidRDefault="0037766B" w:rsidP="00CC6864">
      <w:pPr>
        <w:pStyle w:val="ListParagraph"/>
        <w:spacing w:after="0" w:line="240" w:lineRule="auto"/>
        <w:ind w:left="0"/>
        <w:jc w:val="center"/>
      </w:pPr>
      <w:r>
        <w:rPr>
          <w:noProof/>
        </w:rPr>
        <w:lastRenderedPageBreak/>
        <w:drawing>
          <wp:inline distT="0" distB="0" distL="0" distR="0" wp14:anchorId="6846FB21" wp14:editId="061CFFA0">
            <wp:extent cx="5029200" cy="65647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9200" cy="6564757"/>
                    </a:xfrm>
                    <a:prstGeom prst="rect">
                      <a:avLst/>
                    </a:prstGeom>
                    <a:noFill/>
                    <a:ln w="9525">
                      <a:noFill/>
                      <a:miter lim="800000"/>
                      <a:headEnd/>
                      <a:tailEnd/>
                    </a:ln>
                  </pic:spPr>
                </pic:pic>
              </a:graphicData>
            </a:graphic>
          </wp:inline>
        </w:drawing>
      </w:r>
    </w:p>
    <w:p w14:paraId="5DFE594F" w14:textId="77777777" w:rsidR="00CC6864" w:rsidRDefault="00CC6864" w:rsidP="00CC6864">
      <w:pPr>
        <w:pStyle w:val="ListParagraph"/>
        <w:spacing w:after="0" w:line="240" w:lineRule="auto"/>
        <w:ind w:left="0"/>
        <w:jc w:val="center"/>
      </w:pPr>
    </w:p>
    <w:p w14:paraId="30C238AC" w14:textId="52608F28" w:rsidR="0037766B" w:rsidRPr="00894595" w:rsidRDefault="0037766B" w:rsidP="0037766B">
      <w:pPr>
        <w:pStyle w:val="ListParagraph"/>
        <w:numPr>
          <w:ilvl w:val="0"/>
          <w:numId w:val="25"/>
        </w:numPr>
      </w:pPr>
      <w:r w:rsidRPr="00894595">
        <w:t xml:space="preserve">Once you’ve customized a perspective, you can save it with a unique name. </w:t>
      </w:r>
      <w:r w:rsidRPr="00C16B59">
        <w:rPr>
          <w:i/>
        </w:rPr>
        <w:t>Right</w:t>
      </w:r>
      <w:r w:rsidR="00C16B59" w:rsidRPr="00C16B59">
        <w:rPr>
          <w:i/>
        </w:rPr>
        <w:t>-</w:t>
      </w:r>
      <w:r w:rsidRPr="00C16B59">
        <w:rPr>
          <w:i/>
        </w:rPr>
        <w:t>click</w:t>
      </w:r>
      <w:r w:rsidRPr="00894595">
        <w:t xml:space="preserve"> on the perspective in the upper right that you’ve modified and </w:t>
      </w:r>
      <w:r w:rsidRPr="003469F7">
        <w:rPr>
          <w:i/>
        </w:rPr>
        <w:t>select “save as”.</w:t>
      </w:r>
    </w:p>
    <w:p w14:paraId="7902B3F6" w14:textId="21B72BA5" w:rsidR="0037766B" w:rsidRDefault="002B7851" w:rsidP="0037766B">
      <w:pPr>
        <w:pStyle w:val="ListParagraph"/>
        <w:numPr>
          <w:ilvl w:val="0"/>
          <w:numId w:val="25"/>
        </w:numPr>
      </w:pPr>
      <w:r>
        <w:t>Perforce/Changelist tip: Create a changelist labeled “Don’t CheckIn” and move the docs you don’t want to submit (such as the SitServerDictionary) to it. This helps prevent accidentally submitting changes you want to keep local.</w:t>
      </w:r>
    </w:p>
    <w:p w14:paraId="7B03EC46" w14:textId="6A4B7EBE" w:rsidR="004B63A4" w:rsidRPr="00894595" w:rsidRDefault="00894595" w:rsidP="00894595">
      <w:pPr>
        <w:pStyle w:val="ListParagraph"/>
        <w:numPr>
          <w:ilvl w:val="0"/>
          <w:numId w:val="25"/>
        </w:numPr>
      </w:pPr>
      <w:r>
        <w:lastRenderedPageBreak/>
        <w:t>Look in</w:t>
      </w:r>
      <w:r w:rsidR="002B7851">
        <w:t xml:space="preserve"> </w:t>
      </w:r>
      <w:r w:rsidR="002B7851" w:rsidRPr="00C16B59">
        <w:rPr>
          <w:i/>
        </w:rPr>
        <w:t xml:space="preserve">Eclipse &gt; </w:t>
      </w:r>
      <w:r w:rsidRPr="00C16B59">
        <w:rPr>
          <w:i/>
        </w:rPr>
        <w:t>Help</w:t>
      </w:r>
      <w:r>
        <w:t xml:space="preserve"> for various tips, such as Keyboard shortcuts.</w:t>
      </w:r>
    </w:p>
    <w:p w14:paraId="702AE69D" w14:textId="0B1228BE" w:rsidR="00CD4192" w:rsidRPr="00894595" w:rsidRDefault="00CD4192" w:rsidP="00B93C2E">
      <w:pPr>
        <w:pStyle w:val="ListParagraph"/>
        <w:numPr>
          <w:ilvl w:val="0"/>
          <w:numId w:val="25"/>
        </w:numPr>
      </w:pPr>
      <w:r w:rsidRPr="00894595">
        <w:t xml:space="preserve">When typing a method or variable name, </w:t>
      </w:r>
      <w:r w:rsidRPr="00C16B59">
        <w:rPr>
          <w:i/>
        </w:rPr>
        <w:t>ctrl-space</w:t>
      </w:r>
      <w:r w:rsidRPr="00894595">
        <w:t xml:space="preserve"> helps with auto-completing the value. </w:t>
      </w:r>
      <w:r w:rsidR="00FD3244">
        <w:t xml:space="preserve">This type of </w:t>
      </w:r>
      <w:r w:rsidRPr="00894595">
        <w:t xml:space="preserve">Content Assist can be customized by going to: </w:t>
      </w:r>
      <w:r w:rsidRPr="00606712">
        <w:rPr>
          <w:i/>
        </w:rPr>
        <w:t>Windows &gt; Preferences &gt; Java &gt; Editor &gt; Content Assist</w:t>
      </w:r>
      <w:r w:rsidRPr="00894595">
        <w:t>.</w:t>
      </w:r>
    </w:p>
    <w:p w14:paraId="239A3680" w14:textId="4DABCE44" w:rsidR="0045308F" w:rsidRPr="00894595" w:rsidRDefault="0045308F" w:rsidP="0045308F">
      <w:pPr>
        <w:pStyle w:val="ListParagraph"/>
        <w:numPr>
          <w:ilvl w:val="1"/>
          <w:numId w:val="25"/>
        </w:numPr>
      </w:pPr>
      <w:r w:rsidRPr="00894595">
        <w:t>One customization: make it so that testng.Assert statements are suggested and the appropriate import is automatically added:</w:t>
      </w:r>
    </w:p>
    <w:p w14:paraId="5314EBA1" w14:textId="28A02F5A" w:rsidR="0045308F" w:rsidRDefault="0045308F" w:rsidP="0045308F">
      <w:pPr>
        <w:pStyle w:val="ListParagraph"/>
        <w:numPr>
          <w:ilvl w:val="2"/>
          <w:numId w:val="25"/>
        </w:numPr>
      </w:pPr>
      <w:r>
        <w:t xml:space="preserve">Go to </w:t>
      </w:r>
      <w:r w:rsidRPr="00606712">
        <w:rPr>
          <w:rStyle w:val="Strong"/>
          <w:b w:val="0"/>
          <w:i/>
        </w:rPr>
        <w:t>Window &gt; Preferences &gt; Java &gt; Editor &gt; Content Assist &gt; Favorites</w:t>
      </w:r>
      <w:r w:rsidRPr="0037766B">
        <w:rPr>
          <w:b/>
        </w:rPr>
        <w:t>.</w:t>
      </w:r>
    </w:p>
    <w:p w14:paraId="46A91DEC" w14:textId="68B5BC6F" w:rsidR="0045308F" w:rsidRPr="0037766B" w:rsidRDefault="0045308F" w:rsidP="0045308F">
      <w:pPr>
        <w:pStyle w:val="ListParagraph"/>
        <w:numPr>
          <w:ilvl w:val="2"/>
          <w:numId w:val="25"/>
        </w:numPr>
      </w:pPr>
      <w:r w:rsidRPr="0037766B">
        <w:t xml:space="preserve">Click </w:t>
      </w:r>
      <w:r w:rsidRPr="00606712">
        <w:rPr>
          <w:rStyle w:val="Strong"/>
          <w:b w:val="0"/>
          <w:i/>
        </w:rPr>
        <w:t>New Type</w:t>
      </w:r>
      <w:r w:rsidRPr="0037766B">
        <w:t>.</w:t>
      </w:r>
    </w:p>
    <w:p w14:paraId="1F0AEDA1" w14:textId="016D808A" w:rsidR="0045308F" w:rsidRDefault="0045308F" w:rsidP="0045308F">
      <w:pPr>
        <w:pStyle w:val="ListParagraph"/>
        <w:numPr>
          <w:ilvl w:val="2"/>
          <w:numId w:val="25"/>
        </w:numPr>
      </w:pPr>
      <w:r>
        <w:t xml:space="preserve">Enter </w:t>
      </w:r>
      <w:r w:rsidRPr="0037766B">
        <w:t>org.testng.Assert</w:t>
      </w:r>
      <w:r>
        <w:t xml:space="preserve">. Click </w:t>
      </w:r>
      <w:r w:rsidRPr="00606712">
        <w:rPr>
          <w:i/>
        </w:rPr>
        <w:t>OK</w:t>
      </w:r>
      <w:r w:rsidR="00FD3244" w:rsidRPr="00606712">
        <w:rPr>
          <w:i/>
        </w:rPr>
        <w:t>.</w:t>
      </w:r>
      <w:r>
        <w:t xml:space="preserve"> </w:t>
      </w:r>
      <w:r w:rsidRPr="00FD3244">
        <w:rPr>
          <w:i/>
          <w:color w:val="548DD4" w:themeColor="text2" w:themeTint="99"/>
        </w:rPr>
        <w:t>(</w:t>
      </w:r>
      <w:r w:rsidR="00FD3244">
        <w:rPr>
          <w:i/>
          <w:color w:val="548DD4" w:themeColor="text2" w:themeTint="99"/>
        </w:rPr>
        <w:t>Y</w:t>
      </w:r>
      <w:r w:rsidRPr="00FD3244">
        <w:rPr>
          <w:i/>
          <w:color w:val="548DD4" w:themeColor="text2" w:themeTint="99"/>
        </w:rPr>
        <w:t>ou can also use the browse</w:t>
      </w:r>
      <w:r w:rsidR="00FD3244">
        <w:rPr>
          <w:i/>
          <w:color w:val="548DD4" w:themeColor="text2" w:themeTint="99"/>
        </w:rPr>
        <w:t>.</w:t>
      </w:r>
      <w:r w:rsidRPr="00FD3244">
        <w:rPr>
          <w:i/>
          <w:color w:val="548DD4" w:themeColor="text2" w:themeTint="99"/>
        </w:rPr>
        <w:t>)</w:t>
      </w:r>
    </w:p>
    <w:p w14:paraId="38F14AD9" w14:textId="04C284DE" w:rsidR="0045308F" w:rsidRDefault="0045308F" w:rsidP="0045308F">
      <w:pPr>
        <w:pStyle w:val="ListParagraph"/>
        <w:numPr>
          <w:ilvl w:val="2"/>
          <w:numId w:val="25"/>
        </w:numPr>
      </w:pPr>
      <w:r>
        <w:t xml:space="preserve">Click </w:t>
      </w:r>
      <w:r w:rsidRPr="00606712">
        <w:rPr>
          <w:i/>
        </w:rPr>
        <w:t>OK</w:t>
      </w:r>
      <w:r>
        <w:t xml:space="preserve">. Now when you are adding an assert statement, </w:t>
      </w:r>
      <w:r w:rsidRPr="0037766B">
        <w:t>ctrl-space</w:t>
      </w:r>
      <w:r w:rsidR="0037766B">
        <w:t xml:space="preserve"> to see the</w:t>
      </w:r>
      <w:r>
        <w:t xml:space="preserve"> different statements suggest</w:t>
      </w:r>
      <w:r w:rsidR="0037766B">
        <w:t>ions</w:t>
      </w:r>
      <w:r>
        <w:t xml:space="preserve"> and the appropriate import statement will automatically be added.</w:t>
      </w:r>
    </w:p>
    <w:p w14:paraId="6D4A30C3" w14:textId="523D9EB4" w:rsidR="00894595" w:rsidRDefault="00894595" w:rsidP="00413531">
      <w:pPr>
        <w:pStyle w:val="Heading2"/>
      </w:pPr>
      <w:bookmarkStart w:id="86" w:name="_Toc282337991"/>
      <w:bookmarkStart w:id="87" w:name="_Toc282338093"/>
      <w:bookmarkStart w:id="88" w:name="_Toc282435293"/>
      <w:r>
        <w:t>Possible Errors</w:t>
      </w:r>
      <w:bookmarkEnd w:id="86"/>
      <w:bookmarkEnd w:id="87"/>
      <w:bookmarkEnd w:id="88"/>
    </w:p>
    <w:p w14:paraId="335295B4" w14:textId="31C92B31" w:rsidR="00956AC8" w:rsidRDefault="00956AC8" w:rsidP="00894595">
      <w:pPr>
        <w:pStyle w:val="Heading3"/>
      </w:pPr>
      <w:bookmarkStart w:id="89" w:name="_Toc282337992"/>
      <w:bookmarkStart w:id="90" w:name="_Toc282338094"/>
      <w:bookmarkStart w:id="91" w:name="_Toc282435294"/>
      <w:r>
        <w:t xml:space="preserve">Error: </w:t>
      </w:r>
      <w:r w:rsidR="00413531">
        <w:t>“</w:t>
      </w:r>
      <w:r w:rsidRPr="00CE6AEE">
        <w:t>Eclipse is running in a JRE, but a JDK is required</w:t>
      </w:r>
      <w:r w:rsidR="00413531">
        <w:t>.”</w:t>
      </w:r>
      <w:bookmarkEnd w:id="89"/>
      <w:bookmarkEnd w:id="90"/>
      <w:bookmarkEnd w:id="91"/>
    </w:p>
    <w:p w14:paraId="0245EDB7" w14:textId="77777777" w:rsidR="00956AC8" w:rsidRDefault="00956AC8" w:rsidP="00956AC8">
      <w:r>
        <w:t xml:space="preserve">If you see this message in your </w:t>
      </w:r>
      <w:r w:rsidR="0060517F" w:rsidRPr="00CE6AEE">
        <w:t>console output</w:t>
      </w:r>
      <w:r>
        <w:t xml:space="preserve"> or as a popup when you are opening Eclipse</w:t>
      </w:r>
      <w:r w:rsidR="0060517F" w:rsidRPr="00CE6AEE">
        <w:t>,</w:t>
      </w:r>
      <w:r w:rsidR="0060517F">
        <w:t xml:space="preserve"> you may need to edit the eclipse.ini file or the shortcut target that launches Eclipse.</w:t>
      </w:r>
    </w:p>
    <w:p w14:paraId="4FBD385B" w14:textId="77777777" w:rsidR="00956AC8" w:rsidRPr="00956AC8" w:rsidRDefault="00956AC8" w:rsidP="00894595">
      <w:pPr>
        <w:pStyle w:val="Heading4"/>
      </w:pPr>
      <w:r>
        <w:t>Solution 1:</w:t>
      </w:r>
    </w:p>
    <w:p w14:paraId="2927E1B7" w14:textId="77777777" w:rsidR="0060517F" w:rsidRPr="00383A7B" w:rsidRDefault="0060517F" w:rsidP="00383A7B">
      <w:pPr>
        <w:pStyle w:val="NormalWeb"/>
        <w:ind w:left="720"/>
      </w:pPr>
      <w:r>
        <w:t>Sample eclipse.ini (change to your paths, of course &amp; be sure to backup before you edit):</w:t>
      </w:r>
    </w:p>
    <w:p w14:paraId="7A0AEE1D" w14:textId="57E1CAC2"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C:\eclipse\eclipse.exe -vm "C:\Program Files\Java\</w:t>
      </w:r>
      <w:r w:rsidR="008E0223" w:rsidRPr="00413531">
        <w:rPr>
          <w:rFonts w:ascii="Courier New" w:hAnsi="Courier New" w:cs="Courier New"/>
          <w:sz w:val="22"/>
          <w:szCs w:val="22"/>
        </w:rPr>
        <w:t>jdk1.</w:t>
      </w:r>
      <w:r w:rsidR="00413531">
        <w:rPr>
          <w:rFonts w:ascii="Courier New" w:hAnsi="Courier New" w:cs="Courier New"/>
          <w:sz w:val="22"/>
          <w:szCs w:val="22"/>
        </w:rPr>
        <w:t>8</w:t>
      </w:r>
      <w:r w:rsidR="008E0223" w:rsidRPr="00413531">
        <w:rPr>
          <w:rFonts w:ascii="Courier New" w:hAnsi="Courier New" w:cs="Courier New"/>
          <w:sz w:val="22"/>
          <w:szCs w:val="22"/>
        </w:rPr>
        <w:t>.0</w:t>
      </w:r>
      <w:r w:rsidR="00B405D7" w:rsidRPr="00413531">
        <w:rPr>
          <w:rFonts w:ascii="Courier New" w:hAnsi="Courier New" w:cs="Courier New"/>
          <w:sz w:val="22"/>
          <w:szCs w:val="22"/>
        </w:rPr>
        <w:t>_xx</w:t>
      </w:r>
      <w:r w:rsidRPr="00413531">
        <w:rPr>
          <w:rFonts w:ascii="Courier New" w:hAnsi="Courier New" w:cs="Courier New"/>
          <w:sz w:val="22"/>
          <w:szCs w:val="22"/>
        </w:rPr>
        <w:t>\bin\javaw.exe"</w:t>
      </w:r>
    </w:p>
    <w:p w14:paraId="105DB710"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-startup</w:t>
      </w:r>
    </w:p>
    <w:p w14:paraId="7644A345" w14:textId="4FBF4A7E"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plugins</w:t>
      </w:r>
      <w:r w:rsidR="00FC46BB">
        <w:rPr>
          <w:rFonts w:ascii="Courier New" w:hAnsi="Courier New" w:cs="Courier New"/>
          <w:sz w:val="22"/>
          <w:szCs w:val="22"/>
        </w:rPr>
        <w:t>\</w:t>
      </w:r>
      <w:r w:rsidRPr="00413531">
        <w:rPr>
          <w:rFonts w:ascii="Courier New" w:hAnsi="Courier New" w:cs="Courier New"/>
          <w:sz w:val="22"/>
          <w:szCs w:val="22"/>
        </w:rPr>
        <w:t>org.eclipse.equinox.launcher_1.1.0.v20100507.jar</w:t>
      </w:r>
    </w:p>
    <w:p w14:paraId="423892B1"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--launcher.library</w:t>
      </w:r>
    </w:p>
    <w:p w14:paraId="0F605743" w14:textId="3AA1C64A"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plugins</w:t>
      </w:r>
      <w:r w:rsidR="00FC46BB">
        <w:rPr>
          <w:rFonts w:ascii="Courier New" w:hAnsi="Courier New" w:cs="Courier New"/>
          <w:sz w:val="22"/>
          <w:szCs w:val="22"/>
        </w:rPr>
        <w:t>\</w:t>
      </w:r>
      <w:r w:rsidRPr="00413531">
        <w:rPr>
          <w:rFonts w:ascii="Courier New" w:hAnsi="Courier New" w:cs="Courier New"/>
          <w:sz w:val="22"/>
          <w:szCs w:val="22"/>
        </w:rPr>
        <w:t>org.eclipse.equinox.launcher.win32.win32.x86_1.1.0.v20100503</w:t>
      </w:r>
    </w:p>
    <w:p w14:paraId="7E005956"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-product</w:t>
      </w:r>
    </w:p>
    <w:p w14:paraId="6E703AB1"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org.eclipse.epp.package.java.product</w:t>
      </w:r>
    </w:p>
    <w:p w14:paraId="62887B47"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--launcher.defaultAction</w:t>
      </w:r>
    </w:p>
    <w:p w14:paraId="28EE510D"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openFile</w:t>
      </w:r>
    </w:p>
    <w:p w14:paraId="59A815AB"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--launcher.XXMaxPermSize</w:t>
      </w:r>
    </w:p>
    <w:p w14:paraId="205438EF"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256M</w:t>
      </w:r>
    </w:p>
    <w:p w14:paraId="5A18ED4F"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-showsplash</w:t>
      </w:r>
    </w:p>
    <w:p w14:paraId="0954CA4B"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org.eclipse.platform</w:t>
      </w:r>
    </w:p>
    <w:p w14:paraId="14E14384"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--launcher.XXMaxPermSize</w:t>
      </w:r>
    </w:p>
    <w:p w14:paraId="20E7CF22"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512m</w:t>
      </w:r>
    </w:p>
    <w:p w14:paraId="78021D52"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--launcher.defaultAction</w:t>
      </w:r>
    </w:p>
    <w:p w14:paraId="042BC80E"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openFile</w:t>
      </w:r>
    </w:p>
    <w:p w14:paraId="1EA67EE7" w14:textId="77777777" w:rsidR="00956AC8" w:rsidRPr="00413531" w:rsidRDefault="00956AC8" w:rsidP="00FD3244">
      <w:pPr>
        <w:ind w:left="720"/>
        <w:rPr>
          <w:rFonts w:ascii="Courier New" w:hAnsi="Courier New" w:cs="Courier New"/>
          <w:sz w:val="22"/>
          <w:szCs w:val="22"/>
          <w:highlight w:val="yellow"/>
        </w:rPr>
      </w:pPr>
      <w:r w:rsidRPr="00413531">
        <w:rPr>
          <w:rFonts w:ascii="Courier New" w:hAnsi="Courier New" w:cs="Courier New"/>
          <w:sz w:val="22"/>
          <w:szCs w:val="22"/>
          <w:highlight w:val="yellow"/>
        </w:rPr>
        <w:t xml:space="preserve">-vm </w:t>
      </w:r>
    </w:p>
    <w:p w14:paraId="745F3822" w14:textId="5D3CF6B4" w:rsidR="00956AC8" w:rsidRPr="00413531" w:rsidRDefault="008E0223" w:rsidP="00FD3244">
      <w:pPr>
        <w:ind w:left="720"/>
        <w:rPr>
          <w:rFonts w:ascii="Courier New" w:hAnsi="Courier New" w:cs="Courier New"/>
          <w:sz w:val="22"/>
          <w:szCs w:val="22"/>
        </w:rPr>
      </w:pPr>
      <w:r w:rsidRPr="00413531">
        <w:rPr>
          <w:rFonts w:ascii="Courier New" w:hAnsi="Courier New" w:cs="Courier New"/>
          <w:sz w:val="22"/>
          <w:szCs w:val="22"/>
          <w:highlight w:val="yellow"/>
        </w:rPr>
        <w:lastRenderedPageBreak/>
        <w:t>C:\Program Files</w:t>
      </w:r>
      <w:r w:rsidR="00956AC8" w:rsidRPr="00413531">
        <w:rPr>
          <w:rFonts w:ascii="Courier New" w:hAnsi="Courier New" w:cs="Courier New"/>
          <w:sz w:val="22"/>
          <w:szCs w:val="22"/>
          <w:highlight w:val="yellow"/>
        </w:rPr>
        <w:t>\Java\</w:t>
      </w:r>
      <w:r w:rsidRPr="00413531">
        <w:rPr>
          <w:rFonts w:ascii="Courier New" w:hAnsi="Courier New" w:cs="Courier New"/>
          <w:sz w:val="22"/>
          <w:szCs w:val="22"/>
          <w:highlight w:val="yellow"/>
        </w:rPr>
        <w:t>jdk1.</w:t>
      </w:r>
      <w:r w:rsidR="00413531">
        <w:rPr>
          <w:rFonts w:ascii="Courier New" w:hAnsi="Courier New" w:cs="Courier New"/>
          <w:sz w:val="22"/>
          <w:szCs w:val="22"/>
          <w:highlight w:val="yellow"/>
        </w:rPr>
        <w:t>8</w:t>
      </w:r>
      <w:r w:rsidRPr="00413531">
        <w:rPr>
          <w:rFonts w:ascii="Courier New" w:hAnsi="Courier New" w:cs="Courier New"/>
          <w:sz w:val="22"/>
          <w:szCs w:val="22"/>
          <w:highlight w:val="yellow"/>
        </w:rPr>
        <w:t>.0</w:t>
      </w:r>
      <w:r w:rsidR="00956AC8" w:rsidRPr="00413531">
        <w:rPr>
          <w:rFonts w:ascii="Courier New" w:hAnsi="Courier New" w:cs="Courier New"/>
          <w:sz w:val="22"/>
          <w:szCs w:val="22"/>
          <w:highlight w:val="yellow"/>
        </w:rPr>
        <w:t>_</w:t>
      </w:r>
      <w:r w:rsidR="00413531">
        <w:rPr>
          <w:rFonts w:ascii="Courier New" w:hAnsi="Courier New" w:cs="Courier New"/>
          <w:sz w:val="22"/>
          <w:szCs w:val="22"/>
          <w:highlight w:val="yellow"/>
        </w:rPr>
        <w:t>25</w:t>
      </w:r>
      <w:r w:rsidR="00956AC8" w:rsidRPr="00413531">
        <w:rPr>
          <w:rFonts w:ascii="Courier New" w:hAnsi="Courier New" w:cs="Courier New"/>
          <w:sz w:val="22"/>
          <w:szCs w:val="22"/>
          <w:highlight w:val="yellow"/>
        </w:rPr>
        <w:t>\jre\bin\client\jvm.dll</w:t>
      </w:r>
      <w:r w:rsidR="00956AC8" w:rsidRPr="00413531">
        <w:rPr>
          <w:rFonts w:ascii="Courier New" w:hAnsi="Courier New" w:cs="Courier New"/>
          <w:sz w:val="22"/>
          <w:szCs w:val="22"/>
        </w:rPr>
        <w:t xml:space="preserve"> </w:t>
      </w:r>
    </w:p>
    <w:p w14:paraId="03F976DA"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-vmargs</w:t>
      </w:r>
    </w:p>
    <w:p w14:paraId="14513E79"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-Xms128m</w:t>
      </w:r>
    </w:p>
    <w:p w14:paraId="0BD6610E"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-Xmx640m</w:t>
      </w:r>
    </w:p>
    <w:p w14:paraId="3A56194C"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-Dosgi.requiredJavaVersion=1.5</w:t>
      </w:r>
    </w:p>
    <w:p w14:paraId="14154FD4" w14:textId="77777777" w:rsidR="0060517F" w:rsidRPr="00413531" w:rsidRDefault="0060517F" w:rsidP="00FD3244">
      <w:pPr>
        <w:ind w:left="720"/>
        <w:rPr>
          <w:rFonts w:ascii="Courier New" w:hAnsi="Courier New" w:cs="Courier New"/>
          <w:sz w:val="22"/>
          <w:szCs w:val="22"/>
        </w:rPr>
      </w:pPr>
      <w:r w:rsidRPr="00413531">
        <w:rPr>
          <w:rFonts w:ascii="Courier New" w:hAnsi="Courier New" w:cs="Courier New"/>
          <w:sz w:val="22"/>
          <w:szCs w:val="22"/>
        </w:rPr>
        <w:t>-XX:PermSize=256M</w:t>
      </w:r>
    </w:p>
    <w:p w14:paraId="10A43BFB" w14:textId="77777777" w:rsidR="0060517F" w:rsidRPr="00413531" w:rsidRDefault="0060517F" w:rsidP="00FD3244">
      <w:pPr>
        <w:ind w:left="720"/>
        <w:rPr>
          <w:rFonts w:ascii="Courier New" w:hAnsi="Courier New" w:cs="Courier New"/>
          <w:b/>
          <w:bCs/>
          <w:sz w:val="22"/>
          <w:szCs w:val="22"/>
        </w:rPr>
      </w:pPr>
      <w:r w:rsidRPr="00413531">
        <w:rPr>
          <w:rFonts w:ascii="Courier New" w:hAnsi="Courier New" w:cs="Courier New"/>
          <w:sz w:val="22"/>
          <w:szCs w:val="22"/>
        </w:rPr>
        <w:t>-XX:MaxPermSize=512M</w:t>
      </w:r>
    </w:p>
    <w:p w14:paraId="06D1525A" w14:textId="77777777" w:rsidR="00413531" w:rsidRDefault="00413531" w:rsidP="00956AC8"/>
    <w:p w14:paraId="079DB5FF" w14:textId="77777777" w:rsidR="00956AC8" w:rsidRDefault="00956AC8" w:rsidP="00956AC8">
      <w:r>
        <w:t xml:space="preserve">Please note the following: </w:t>
      </w:r>
    </w:p>
    <w:p w14:paraId="485BB8C0" w14:textId="77777777" w:rsidR="00956AC8" w:rsidRDefault="00956AC8" w:rsidP="00956AC8">
      <w:r>
        <w:tab/>
        <w:t>-vm MUST be before –vmargs</w:t>
      </w:r>
    </w:p>
    <w:p w14:paraId="01CB71AC" w14:textId="77777777" w:rsidR="00956AC8" w:rsidRDefault="00956AC8" w:rsidP="00956AC8">
      <w:r>
        <w:tab/>
        <w:t>The c:\javaJDK must be on a different line from –vm</w:t>
      </w:r>
    </w:p>
    <w:p w14:paraId="74D497BE" w14:textId="77777777" w:rsidR="00956AC8" w:rsidRDefault="00956AC8" w:rsidP="00956AC8">
      <w:r>
        <w:tab/>
        <w:t>Eclipse is looking for jvm.dll and it may not exist in the location specified in this example.</w:t>
      </w:r>
    </w:p>
    <w:p w14:paraId="1ACE4013" w14:textId="77777777" w:rsidR="00956AC8" w:rsidRDefault="00956AC8" w:rsidP="00956AC8"/>
    <w:p w14:paraId="757CE09B" w14:textId="77777777" w:rsidR="00956AC8" w:rsidRDefault="00956AC8" w:rsidP="00894595">
      <w:pPr>
        <w:pStyle w:val="Heading4"/>
      </w:pPr>
      <w:r>
        <w:t>Solution 2:</w:t>
      </w:r>
    </w:p>
    <w:p w14:paraId="52C193FE" w14:textId="77777777" w:rsidR="0060517F" w:rsidRPr="009C508A" w:rsidRDefault="0060517F" w:rsidP="00FD3244">
      <w:r w:rsidRPr="009C508A">
        <w:t xml:space="preserve">Sample Shortcut Target </w:t>
      </w:r>
      <w:r w:rsidRPr="00FD3244">
        <w:rPr>
          <w:i/>
          <w:color w:val="548DD4" w:themeColor="text2" w:themeTint="99"/>
        </w:rPr>
        <w:t>(change to your paths, of course)</w:t>
      </w:r>
      <w:r w:rsidRPr="009C508A">
        <w:t>:</w:t>
      </w:r>
    </w:p>
    <w:p w14:paraId="67575083" w14:textId="6C8ABF94" w:rsidR="0060517F" w:rsidRPr="009C508A" w:rsidRDefault="0060517F" w:rsidP="00FD3244">
      <w:pPr>
        <w:ind w:left="720"/>
      </w:pPr>
      <w:r w:rsidRPr="009C508A">
        <w:t>C:\eclipse\eclipse.exe  -vm "C:\Program Files\Java\</w:t>
      </w:r>
      <w:r w:rsidR="008E0223" w:rsidRPr="009C508A">
        <w:t>jdk1.</w:t>
      </w:r>
      <w:r w:rsidR="00413531">
        <w:t>8</w:t>
      </w:r>
      <w:r w:rsidR="008E0223" w:rsidRPr="009C508A">
        <w:t>.0</w:t>
      </w:r>
      <w:r w:rsidR="00B405D7" w:rsidRPr="009C508A">
        <w:t>_xx</w:t>
      </w:r>
      <w:r w:rsidRPr="009C508A">
        <w:t>\bin\javaw.exe"</w:t>
      </w:r>
    </w:p>
    <w:p w14:paraId="1BB8983F" w14:textId="77777777" w:rsidR="009C508A" w:rsidRDefault="009C508A" w:rsidP="0060517F">
      <w:pPr>
        <w:ind w:left="2160"/>
      </w:pPr>
    </w:p>
    <w:p w14:paraId="54D9E127" w14:textId="12C85680" w:rsidR="00413531" w:rsidRDefault="00413531" w:rsidP="00413531">
      <w:pPr>
        <w:pStyle w:val="Heading4"/>
      </w:pPr>
      <w:r>
        <w:t>Solution 3:</w:t>
      </w:r>
    </w:p>
    <w:p w14:paraId="2EC4F78C" w14:textId="349290AB" w:rsidR="009C508A" w:rsidRPr="00413531" w:rsidRDefault="009C508A" w:rsidP="009C508A">
      <w:pPr>
        <w:rPr>
          <w:i/>
          <w:color w:val="4BACC6"/>
        </w:rPr>
      </w:pPr>
      <w:r w:rsidRPr="00FD3244">
        <w:t xml:space="preserve">There are notes on this thread that state that it is better to install your jdk in a location other that the default c:\program files\java since supposedly Eclipse doesn’t like the space in </w:t>
      </w:r>
      <w:r w:rsidR="00FD3244">
        <w:t xml:space="preserve">the </w:t>
      </w:r>
      <w:r w:rsidRPr="00FD3244">
        <w:t>“program files</w:t>
      </w:r>
      <w:r w:rsidR="00413531" w:rsidRPr="00FD3244">
        <w:t>” path</w:t>
      </w:r>
      <w:r w:rsidRPr="00FD3244">
        <w:t>. However, som</w:t>
      </w:r>
      <w:r w:rsidR="00413531" w:rsidRPr="00FD3244">
        <w:t>e people make it work just fine. See notes at</w:t>
      </w:r>
      <w:r w:rsidR="00413531">
        <w:rPr>
          <w:i/>
          <w:color w:val="4BACC6"/>
        </w:rPr>
        <w:t xml:space="preserve"> </w:t>
      </w:r>
      <w:hyperlink r:id="rId56" w:anchor="2764930" w:history="1">
        <w:r w:rsidRPr="0063551A">
          <w:rPr>
            <w:rStyle w:val="Hyperlink"/>
          </w:rPr>
          <w:t>http://www.coderanch.com/t/488574/vc/Eclipse-running-JRE-JDK-required#2764930</w:t>
        </w:r>
      </w:hyperlink>
    </w:p>
    <w:p w14:paraId="5559776C" w14:textId="77777777" w:rsidR="009C508A" w:rsidRDefault="009C508A" w:rsidP="009C508A"/>
    <w:p w14:paraId="1FC9785C" w14:textId="76EE1042" w:rsidR="002402C7" w:rsidRPr="00956AC8" w:rsidRDefault="002402C7" w:rsidP="00894595">
      <w:pPr>
        <w:pStyle w:val="Heading3"/>
      </w:pPr>
      <w:bookmarkStart w:id="92" w:name="_Toc282337993"/>
      <w:bookmarkStart w:id="93" w:name="_Toc282338095"/>
      <w:bookmarkStart w:id="94" w:name="_Toc282435295"/>
      <w:r w:rsidRPr="00956AC8">
        <w:t xml:space="preserve">Error message: </w:t>
      </w:r>
      <w:r w:rsidR="00413531">
        <w:t>“</w:t>
      </w:r>
      <w:r>
        <w:t>Wrong Compiler version</w:t>
      </w:r>
      <w:r w:rsidR="00413531">
        <w:t>”</w:t>
      </w:r>
      <w:r>
        <w:t xml:space="preserve"> or </w:t>
      </w:r>
      <w:r w:rsidR="00413531">
        <w:t>“</w:t>
      </w:r>
      <w:r>
        <w:t>Can’t find Compiler Version xxx</w:t>
      </w:r>
      <w:r w:rsidR="00413531">
        <w:t>.”</w:t>
      </w:r>
      <w:bookmarkEnd w:id="92"/>
      <w:bookmarkEnd w:id="93"/>
      <w:bookmarkEnd w:id="94"/>
    </w:p>
    <w:p w14:paraId="0F1B16B3" w14:textId="524E3078" w:rsidR="002402C7" w:rsidRDefault="002402C7" w:rsidP="00894595">
      <w:pPr>
        <w:pStyle w:val="Heading4"/>
      </w:pPr>
      <w:r>
        <w:t xml:space="preserve">Solution </w:t>
      </w:r>
      <w:r w:rsidR="00894595">
        <w:t>1</w:t>
      </w:r>
      <w:r>
        <w:t>:</w:t>
      </w:r>
    </w:p>
    <w:p w14:paraId="1D428A20" w14:textId="658673FE" w:rsidR="002402C7" w:rsidRDefault="002402C7" w:rsidP="002402C7">
      <w:pPr>
        <w:pStyle w:val="NormalWeb"/>
        <w:ind w:left="720"/>
      </w:pPr>
      <w:r>
        <w:t xml:space="preserve">Verify that you have the correct JDK loaded </w:t>
      </w:r>
      <w:r w:rsidRPr="00FD3244">
        <w:rPr>
          <w:i/>
          <w:color w:val="548DD4" w:themeColor="text2" w:themeTint="99"/>
        </w:rPr>
        <w:t>(to match what the project has specified in the pom.xml)</w:t>
      </w:r>
      <w:r>
        <w:t xml:space="preserve"> and that Eclipse has the Compiler compliance level correctly set in </w:t>
      </w:r>
      <w:r w:rsidRPr="00606712">
        <w:rPr>
          <w:i/>
        </w:rPr>
        <w:t>Settings</w:t>
      </w:r>
      <w:r w:rsidR="003469F7">
        <w:rPr>
          <w:i/>
        </w:rPr>
        <w:t xml:space="preserve"> &gt; </w:t>
      </w:r>
      <w:r w:rsidRPr="00606712">
        <w:rPr>
          <w:i/>
        </w:rPr>
        <w:t>Java</w:t>
      </w:r>
      <w:r w:rsidR="003469F7">
        <w:rPr>
          <w:i/>
        </w:rPr>
        <w:t xml:space="preserve"> &gt; </w:t>
      </w:r>
      <w:r w:rsidRPr="00606712">
        <w:rPr>
          <w:i/>
        </w:rPr>
        <w:t>Complier</w:t>
      </w:r>
      <w:r w:rsidR="003469F7">
        <w:rPr>
          <w:i/>
        </w:rPr>
        <w:t xml:space="preserve"> &gt; </w:t>
      </w:r>
      <w:r w:rsidRPr="00606712">
        <w:rPr>
          <w:i/>
        </w:rPr>
        <w:t>JDK Compliance</w:t>
      </w:r>
      <w:r>
        <w:t xml:space="preserve"> </w:t>
      </w:r>
    </w:p>
    <w:p w14:paraId="1CB9B0D7" w14:textId="7A8AB96B" w:rsidR="002402C7" w:rsidRPr="00383A7B" w:rsidRDefault="002402C7" w:rsidP="00B519E4">
      <w:pPr>
        <w:spacing w:before="100" w:beforeAutospacing="1"/>
        <w:jc w:val="center"/>
      </w:pPr>
      <w:r>
        <w:rPr>
          <w:noProof/>
        </w:rPr>
        <w:lastRenderedPageBreak/>
        <w:drawing>
          <wp:inline distT="0" distB="0" distL="0" distR="0" wp14:anchorId="36F844E5" wp14:editId="6D4AF912">
            <wp:extent cx="5029200" cy="39466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10 at 3.18.02 PM.png"/>
                    <pic:cNvPicPr/>
                  </pic:nvPicPr>
                  <pic:blipFill>
                    <a:blip r:embed="rId57">
                      <a:extLst>
                        <a:ext uri="{28A0092B-C50C-407E-A947-70E740481C1C}">
                          <a14:useLocalDpi xmlns:a14="http://schemas.microsoft.com/office/drawing/2010/main" val="0"/>
                        </a:ext>
                      </a:extLst>
                    </a:blip>
                    <a:stretch>
                      <a:fillRect/>
                    </a:stretch>
                  </pic:blipFill>
                  <pic:spPr>
                    <a:xfrm>
                      <a:off x="0" y="0"/>
                      <a:ext cx="5029200" cy="3946621"/>
                    </a:xfrm>
                    <a:prstGeom prst="rect">
                      <a:avLst/>
                    </a:prstGeom>
                  </pic:spPr>
                </pic:pic>
              </a:graphicData>
            </a:graphic>
          </wp:inline>
        </w:drawing>
      </w:r>
    </w:p>
    <w:p w14:paraId="1AC1D8F6" w14:textId="77777777" w:rsidR="002402C7" w:rsidRDefault="002402C7" w:rsidP="00B519E4">
      <w:pPr>
        <w:spacing w:before="100" w:beforeAutospacing="1"/>
        <w:jc w:val="center"/>
      </w:pPr>
    </w:p>
    <w:p w14:paraId="0B931149" w14:textId="3A4EAA75" w:rsidR="00956AC8" w:rsidRPr="00956AC8" w:rsidRDefault="00956AC8" w:rsidP="00413531">
      <w:pPr>
        <w:pStyle w:val="Heading3"/>
      </w:pPr>
      <w:bookmarkStart w:id="95" w:name="_Toc282337994"/>
      <w:bookmarkStart w:id="96" w:name="_Toc282338096"/>
      <w:bookmarkStart w:id="97" w:name="_Toc282435296"/>
      <w:r w:rsidRPr="00956AC8">
        <w:t xml:space="preserve">Error message: </w:t>
      </w:r>
      <w:r w:rsidR="00413531">
        <w:t>“</w:t>
      </w:r>
      <w:r w:rsidRPr="00956AC8">
        <w:t>TestNG class not found.</w:t>
      </w:r>
      <w:r w:rsidR="00413531">
        <w:t>”</w:t>
      </w:r>
      <w:bookmarkEnd w:id="95"/>
      <w:bookmarkEnd w:id="96"/>
      <w:bookmarkEnd w:id="97"/>
    </w:p>
    <w:p w14:paraId="240AC409" w14:textId="6B95336B" w:rsidR="009C508A" w:rsidRDefault="009C508A" w:rsidP="00413531">
      <w:pPr>
        <w:pStyle w:val="Heading4"/>
      </w:pPr>
      <w:r>
        <w:t xml:space="preserve">Solution </w:t>
      </w:r>
      <w:r w:rsidR="00413531">
        <w:t>1</w:t>
      </w:r>
      <w:r>
        <w:t>:</w:t>
      </w:r>
    </w:p>
    <w:p w14:paraId="01E59796" w14:textId="77777777" w:rsidR="00FD3244" w:rsidRDefault="00383A7B" w:rsidP="00FD3244">
      <w:pPr>
        <w:pStyle w:val="NormalWeb"/>
      </w:pPr>
      <w:r w:rsidRPr="00383A7B">
        <w:t xml:space="preserve">You need to build the projects manually with a Command Console. Open a Command Window, cd into each project directory </w:t>
      </w:r>
      <w:r w:rsidRPr="00FD3244">
        <w:rPr>
          <w:i/>
          <w:color w:val="548DD4" w:themeColor="text2" w:themeTint="99"/>
        </w:rPr>
        <w:t>(wherever there is a pom.xml file)</w:t>
      </w:r>
      <w:r w:rsidRPr="00383A7B">
        <w:t xml:space="preserve"> and type </w:t>
      </w:r>
    </w:p>
    <w:p w14:paraId="4C0F4EAE" w14:textId="5FF4F782" w:rsidR="00383A7B" w:rsidRDefault="00383A7B" w:rsidP="00383A7B">
      <w:pPr>
        <w:pStyle w:val="NormalWeb"/>
        <w:ind w:left="720"/>
      </w:pPr>
      <w:r w:rsidRPr="00FD3244">
        <w:rPr>
          <w:rStyle w:val="CommandLine"/>
        </w:rPr>
        <w:t xml:space="preserve">mvn clean compile install </w:t>
      </w:r>
      <w:r w:rsidR="00956AC8" w:rsidRPr="00FD3244">
        <w:rPr>
          <w:rStyle w:val="CommandLine"/>
        </w:rPr>
        <w:t>–</w:t>
      </w:r>
      <w:r w:rsidRPr="00FD3244">
        <w:rPr>
          <w:rStyle w:val="CommandLine"/>
        </w:rPr>
        <w:t>DskipTests</w:t>
      </w:r>
    </w:p>
    <w:p w14:paraId="024A5902" w14:textId="77777777" w:rsidR="00956AC8" w:rsidRPr="00383A7B" w:rsidRDefault="00956AC8" w:rsidP="00383A7B">
      <w:pPr>
        <w:pStyle w:val="NormalWeb"/>
        <w:ind w:left="720"/>
      </w:pPr>
    </w:p>
    <w:p w14:paraId="79455580" w14:textId="701CC35F" w:rsidR="0060517F" w:rsidRDefault="00413531" w:rsidP="00413531">
      <w:pPr>
        <w:pStyle w:val="Heading1"/>
      </w:pPr>
      <w:bookmarkStart w:id="98" w:name="_Toc282337995"/>
      <w:bookmarkStart w:id="99" w:name="_Toc282338097"/>
      <w:bookmarkStart w:id="100" w:name="_Toc282435297"/>
      <w:r>
        <w:t>Environmental - Variables &amp; Miscellaneous Tips</w:t>
      </w:r>
      <w:bookmarkEnd w:id="98"/>
      <w:bookmarkEnd w:id="99"/>
      <w:bookmarkEnd w:id="100"/>
    </w:p>
    <w:p w14:paraId="73EDFD0B" w14:textId="52CB2D5F" w:rsidR="0060517F" w:rsidRDefault="00413531" w:rsidP="00413531">
      <w:pPr>
        <w:pStyle w:val="Heading2"/>
      </w:pPr>
      <w:bookmarkStart w:id="101" w:name="_Toc282337996"/>
      <w:bookmarkStart w:id="102" w:name="_Toc282338098"/>
      <w:bookmarkStart w:id="103" w:name="_Toc282435298"/>
      <w:r>
        <w:t>Web Browsers</w:t>
      </w:r>
      <w:bookmarkEnd w:id="101"/>
      <w:bookmarkEnd w:id="102"/>
      <w:bookmarkEnd w:id="103"/>
    </w:p>
    <w:p w14:paraId="1A8015F7" w14:textId="0F216627" w:rsidR="00413531" w:rsidRDefault="00413531" w:rsidP="00970F6F">
      <w:pPr>
        <w:pStyle w:val="Heading3"/>
      </w:pPr>
      <w:bookmarkStart w:id="104" w:name="_Toc282337997"/>
      <w:bookmarkStart w:id="105" w:name="_Toc282338099"/>
      <w:bookmarkStart w:id="106" w:name="_Toc282435299"/>
      <w:r>
        <w:lastRenderedPageBreak/>
        <w:t>To Enable Developer tools in Chrome:</w:t>
      </w:r>
      <w:bookmarkEnd w:id="104"/>
      <w:bookmarkEnd w:id="105"/>
      <w:bookmarkEnd w:id="106"/>
    </w:p>
    <w:p w14:paraId="67BE6B25" w14:textId="546747FC" w:rsidR="00413531" w:rsidRPr="00FE2689" w:rsidRDefault="00413531" w:rsidP="00970F6F">
      <w:r w:rsidRPr="00FE2689">
        <w:rPr>
          <w:shd w:val="clear" w:color="auto" w:fill="FFFFFF"/>
        </w:rPr>
        <w:t>Delete the</w:t>
      </w:r>
      <w:r w:rsidRPr="00FE2689">
        <w:rPr>
          <w:rStyle w:val="apple-converted-space"/>
          <w:rFonts w:cs="Arial"/>
          <w:color w:val="000000"/>
          <w:sz w:val="20"/>
          <w:szCs w:val="20"/>
          <w:shd w:val="clear" w:color="auto" w:fill="FFFFFF"/>
        </w:rPr>
        <w:t> </w:t>
      </w:r>
      <w:r w:rsidRPr="00FE2689">
        <w:rPr>
          <w:rStyle w:val="HTMLCode"/>
          <w:rFonts w:ascii="Verdana" w:eastAsiaTheme="minorHAnsi" w:hAnsi="Verdana" w:cs="Arial"/>
          <w:color w:val="000000"/>
          <w:bdr w:val="none" w:sz="0" w:space="0" w:color="auto" w:frame="1"/>
          <w:shd w:val="clear" w:color="auto" w:fill="EEEEEE"/>
        </w:rPr>
        <w:t>DeveloperToolsDisabled</w:t>
      </w:r>
      <w:r w:rsidRPr="00FE2689">
        <w:rPr>
          <w:rStyle w:val="apple-converted-space"/>
          <w:rFonts w:cs="Arial"/>
          <w:color w:val="000000"/>
          <w:sz w:val="20"/>
          <w:szCs w:val="20"/>
          <w:shd w:val="clear" w:color="auto" w:fill="FFFFFF"/>
        </w:rPr>
        <w:t> </w:t>
      </w:r>
      <w:r w:rsidRPr="00FE2689">
        <w:rPr>
          <w:shd w:val="clear" w:color="auto" w:fill="FFFFFF"/>
        </w:rPr>
        <w:t>registry key in</w:t>
      </w:r>
      <w:r w:rsidRPr="00FE2689">
        <w:rPr>
          <w:rStyle w:val="apple-converted-space"/>
          <w:rFonts w:cs="Arial"/>
          <w:color w:val="000000"/>
          <w:sz w:val="20"/>
          <w:szCs w:val="20"/>
          <w:shd w:val="clear" w:color="auto" w:fill="FFFFFF"/>
        </w:rPr>
        <w:t> </w:t>
      </w:r>
      <w:r w:rsidRPr="00FE2689">
        <w:rPr>
          <w:rStyle w:val="HTMLCode"/>
          <w:rFonts w:ascii="Verdana" w:eastAsiaTheme="minorHAnsi" w:hAnsi="Verdana" w:cs="Arial"/>
          <w:color w:val="000000"/>
          <w:bdr w:val="none" w:sz="0" w:space="0" w:color="auto" w:frame="1"/>
          <w:shd w:val="clear" w:color="auto" w:fill="EEEEEE"/>
        </w:rPr>
        <w:t>Software\Policies\Chromium\DeveloperToolsDisabled</w:t>
      </w:r>
    </w:p>
    <w:p w14:paraId="52F83B11" w14:textId="7C9EA9F2" w:rsidR="00CF044B" w:rsidRDefault="00CF044B" w:rsidP="0060517F"/>
    <w:p w14:paraId="6DEAB28E" w14:textId="6BFB7998" w:rsidR="00FE2689" w:rsidRDefault="00FE2689" w:rsidP="00FE2689">
      <w:pPr>
        <w:pStyle w:val="Heading3"/>
      </w:pPr>
      <w:bookmarkStart w:id="107" w:name="_Toc282337998"/>
      <w:bookmarkStart w:id="108" w:name="_Toc282338100"/>
      <w:bookmarkStart w:id="109" w:name="_Toc282435300"/>
      <w:r>
        <w:t>Add Browsers Directories to System Environment Path</w:t>
      </w:r>
      <w:bookmarkEnd w:id="107"/>
      <w:bookmarkEnd w:id="108"/>
      <w:bookmarkEnd w:id="109"/>
    </w:p>
    <w:p w14:paraId="5FD0E559" w14:textId="7E702CC6" w:rsidR="00FE2689" w:rsidRDefault="00FE2689" w:rsidP="0060517F">
      <w:r>
        <w:t>Add Firefox and Chrome directories to the System Environment Path variable to help Selenium tests find the browsers.</w:t>
      </w:r>
    </w:p>
    <w:p w14:paraId="38F99A10" w14:textId="77777777" w:rsidR="00FE2689" w:rsidRDefault="00FE2689" w:rsidP="00FE2689">
      <w:pPr>
        <w:rPr>
          <w:rStyle w:val="HTMLTypewriter"/>
          <w:rFonts w:eastAsiaTheme="minorHAnsi"/>
        </w:rPr>
      </w:pPr>
      <w:r w:rsidRPr="007A0ABC">
        <w:rPr>
          <w:rStyle w:val="HTMLTypewriter"/>
          <w:rFonts w:eastAsiaTheme="minorHAnsi"/>
        </w:rPr>
        <w:t>Path</w:t>
      </w:r>
      <w:r w:rsidRPr="007A0ABC">
        <w:rPr>
          <w:rStyle w:val="HTMLTypewriter"/>
          <w:rFonts w:eastAsiaTheme="minorHAnsi"/>
        </w:rPr>
        <w:br/>
      </w:r>
      <w:r w:rsidRPr="009268BE">
        <w:rPr>
          <w:rStyle w:val="HTMLTypewriter"/>
          <w:rFonts w:eastAsiaTheme="minorHAnsi"/>
        </w:rPr>
        <w:t>;C:\Program Files (x86)\Google\Chrome\Application</w:t>
      </w:r>
      <w:r>
        <w:rPr>
          <w:rStyle w:val="HTMLTypewriter"/>
          <w:rFonts w:eastAsiaTheme="minorHAnsi"/>
        </w:rPr>
        <w:t>;</w:t>
      </w:r>
      <w:r>
        <w:t xml:space="preserve"> </w:t>
      </w:r>
      <w:r w:rsidRPr="009268BE">
        <w:rPr>
          <w:rStyle w:val="HTMLTypewriter"/>
          <w:rFonts w:eastAsiaTheme="minorHAnsi"/>
        </w:rPr>
        <w:t>C:\apps\Mozilla</w:t>
      </w:r>
    </w:p>
    <w:p w14:paraId="2974BC7F" w14:textId="77777777" w:rsidR="00FE2689" w:rsidRDefault="00FE2689" w:rsidP="0060517F"/>
    <w:p w14:paraId="5A982DFB" w14:textId="071A8F5B" w:rsidR="00FE2689" w:rsidRDefault="00FE2689" w:rsidP="00FE2689">
      <w:pPr>
        <w:pStyle w:val="Heading3"/>
      </w:pPr>
      <w:bookmarkStart w:id="110" w:name="_Toc282337999"/>
      <w:bookmarkStart w:id="111" w:name="_Toc282338101"/>
      <w:bookmarkStart w:id="112" w:name="_Toc282435301"/>
      <w:r>
        <w:t>Chrome Browser Launch Security Issue</w:t>
      </w:r>
      <w:bookmarkEnd w:id="110"/>
      <w:bookmarkEnd w:id="111"/>
      <w:bookmarkEnd w:id="112"/>
    </w:p>
    <w:p w14:paraId="743EAFDF" w14:textId="77777777" w:rsidR="00FE2689" w:rsidRPr="00FE2689" w:rsidRDefault="00FE2689" w:rsidP="00FE2689">
      <w:pPr>
        <w:rPr>
          <w:rStyle w:val="HTMLTypewriter"/>
          <w:rFonts w:ascii="Verdana" w:eastAsiaTheme="minorHAnsi" w:hAnsi="Verdana"/>
          <w:sz w:val="24"/>
          <w:szCs w:val="24"/>
        </w:rPr>
      </w:pPr>
      <w:r w:rsidRPr="00FE2689">
        <w:rPr>
          <w:rStyle w:val="HTMLTypewriter"/>
          <w:rFonts w:ascii="Verdana" w:eastAsiaTheme="minorHAnsi" w:hAnsi="Verdana"/>
          <w:sz w:val="24"/>
          <w:szCs w:val="24"/>
        </w:rPr>
        <w:t>Regedit:</w:t>
      </w:r>
    </w:p>
    <w:p w14:paraId="23EDEA6F" w14:textId="77777777" w:rsidR="00FE2689" w:rsidRDefault="00FE2689" w:rsidP="00FE2689">
      <w:pPr>
        <w:rPr>
          <w:rStyle w:val="HTMLTypewriter"/>
          <w:rFonts w:eastAsiaTheme="minorHAnsi"/>
        </w:rPr>
      </w:pPr>
      <w:r>
        <w:rPr>
          <w:rStyle w:val="HTMLTypewriter"/>
          <w:rFonts w:eastAsiaTheme="minorHAnsi"/>
        </w:rPr>
        <w:t>Computer\HKEY_CURRENT_USER\Software\Policies\Google\Chrome\ExtensionInstallBlacklist</w:t>
      </w:r>
    </w:p>
    <w:p w14:paraId="794777DE" w14:textId="77777777" w:rsidR="00FE2689" w:rsidRDefault="00FE2689" w:rsidP="00FE2689">
      <w:pPr>
        <w:rPr>
          <w:rStyle w:val="HTMLTypewriter"/>
          <w:rFonts w:eastAsiaTheme="minorHAnsi"/>
        </w:rPr>
      </w:pPr>
      <w:r>
        <w:rPr>
          <w:rStyle w:val="HTMLTypewriter"/>
          <w:rFonts w:eastAsiaTheme="minorHAnsi"/>
        </w:rPr>
        <w:t>Delete Name=1 Data=*  entry.</w:t>
      </w:r>
    </w:p>
    <w:p w14:paraId="45CE6DCB" w14:textId="3B7E3A64" w:rsidR="00FE2689" w:rsidRPr="00FE2689" w:rsidRDefault="00FE2689" w:rsidP="00FE2689">
      <w:pPr>
        <w:rPr>
          <w:rStyle w:val="HTMLTypewriter"/>
          <w:rFonts w:ascii="Verdana" w:eastAsiaTheme="minorHAnsi" w:hAnsi="Verdana"/>
          <w:sz w:val="24"/>
          <w:szCs w:val="24"/>
        </w:rPr>
      </w:pPr>
      <w:r w:rsidRPr="00FE2689">
        <w:rPr>
          <w:rStyle w:val="HTMLTypewriter"/>
          <w:rFonts w:ascii="Verdana" w:eastAsiaTheme="minorHAnsi" w:hAnsi="Verdana"/>
          <w:sz w:val="24"/>
          <w:szCs w:val="24"/>
        </w:rPr>
        <w:t>You may have to do this every</w:t>
      </w:r>
      <w:r w:rsidR="002C1A43">
        <w:rPr>
          <w:rStyle w:val="HTMLTypewriter"/>
          <w:rFonts w:ascii="Verdana" w:eastAsiaTheme="minorHAnsi" w:hAnsi="Verdana"/>
          <w:sz w:val="24"/>
          <w:szCs w:val="24"/>
        </w:rPr>
        <w:t xml:space="preserve"> </w:t>
      </w:r>
      <w:r w:rsidRPr="00FE2689">
        <w:rPr>
          <w:rStyle w:val="HTMLTypewriter"/>
          <w:rFonts w:ascii="Verdana" w:eastAsiaTheme="minorHAnsi" w:hAnsi="Verdana"/>
          <w:sz w:val="24"/>
          <w:szCs w:val="24"/>
        </w:rPr>
        <w:t>time there is a reboot or patch.</w:t>
      </w:r>
    </w:p>
    <w:p w14:paraId="1B28CBAE" w14:textId="77777777" w:rsidR="00FE2689" w:rsidRDefault="00FE2689" w:rsidP="0060517F"/>
    <w:p w14:paraId="592E061B" w14:textId="6BC379E1" w:rsidR="00970F6F" w:rsidRDefault="00970F6F" w:rsidP="00CF044B">
      <w:pPr>
        <w:pStyle w:val="Heading2"/>
      </w:pPr>
      <w:bookmarkStart w:id="113" w:name="_Toc282338000"/>
      <w:bookmarkStart w:id="114" w:name="_Toc282338102"/>
      <w:bookmarkStart w:id="115" w:name="_Toc282435302"/>
      <w:r>
        <w:t>DNS Issues</w:t>
      </w:r>
      <w:bookmarkEnd w:id="113"/>
      <w:bookmarkEnd w:id="114"/>
      <w:bookmarkEnd w:id="115"/>
    </w:p>
    <w:p w14:paraId="55AD131F" w14:textId="1CA41C93" w:rsidR="00970F6F" w:rsidRDefault="00970F6F" w:rsidP="00CF044B">
      <w:pPr>
        <w:pStyle w:val="Heading3"/>
      </w:pPr>
      <w:bookmarkStart w:id="116" w:name="_Toc282338001"/>
      <w:bookmarkStart w:id="117" w:name="_Toc282338103"/>
      <w:bookmarkStart w:id="118" w:name="_Toc282435303"/>
      <w:r>
        <w:t>Edit Hosts Files</w:t>
      </w:r>
      <w:bookmarkEnd w:id="116"/>
      <w:bookmarkEnd w:id="117"/>
      <w:bookmarkEnd w:id="118"/>
    </w:p>
    <w:p w14:paraId="3DE17427" w14:textId="77777777" w:rsidR="00970F6F" w:rsidRPr="002C1A43" w:rsidRDefault="00970F6F" w:rsidP="001C6B49">
      <w:pPr>
        <w:rPr>
          <w:rStyle w:val="HTMLCode"/>
          <w:rFonts w:asciiTheme="minorHAnsi" w:eastAsiaTheme="minorHAnsi" w:hAnsiTheme="minorHAnsi" w:cs="Arial"/>
          <w:color w:val="000000"/>
          <w:sz w:val="24"/>
          <w:szCs w:val="24"/>
          <w:bdr w:val="none" w:sz="0" w:space="0" w:color="auto" w:frame="1"/>
          <w:shd w:val="clear" w:color="auto" w:fill="EEEEEE"/>
        </w:rPr>
      </w:pPr>
      <w:r w:rsidRPr="002C1A43">
        <w:rPr>
          <w:rStyle w:val="HTMLCode"/>
          <w:rFonts w:asciiTheme="minorHAnsi" w:eastAsiaTheme="minorHAnsi" w:hAnsiTheme="minorHAnsi" w:cs="Arial"/>
          <w:color w:val="000000"/>
          <w:sz w:val="24"/>
          <w:szCs w:val="24"/>
          <w:bdr w:val="none" w:sz="0" w:space="0" w:color="auto" w:frame="1"/>
          <w:shd w:val="clear" w:color="auto" w:fill="EEEEEE"/>
        </w:rPr>
        <w:t>Edit C:\Windows\System32\drivers\etc\hosts</w:t>
      </w:r>
    </w:p>
    <w:p w14:paraId="0D31D2D3" w14:textId="77777777" w:rsidR="00970F6F" w:rsidRPr="002C1A43" w:rsidRDefault="00970F6F" w:rsidP="00970F6F">
      <w:pPr>
        <w:rPr>
          <w:rStyle w:val="CommandLine"/>
        </w:rPr>
      </w:pPr>
      <w:r w:rsidRPr="002C1A43">
        <w:rPr>
          <w:rStyle w:val="CommandLine"/>
        </w:rPr>
        <w:t># Copyright (c) 1993-2009 Microsoft Corp.</w:t>
      </w:r>
    </w:p>
    <w:p w14:paraId="4B71B1EF" w14:textId="77777777" w:rsidR="00970F6F" w:rsidRPr="002C1A43" w:rsidRDefault="00970F6F" w:rsidP="00970F6F">
      <w:pPr>
        <w:rPr>
          <w:rStyle w:val="CommandLine"/>
        </w:rPr>
      </w:pPr>
      <w:r w:rsidRPr="002C1A43">
        <w:rPr>
          <w:rStyle w:val="CommandLine"/>
        </w:rPr>
        <w:t>#</w:t>
      </w:r>
    </w:p>
    <w:p w14:paraId="63C3EA06" w14:textId="77777777" w:rsidR="00970F6F" w:rsidRPr="002C1A43" w:rsidRDefault="00970F6F" w:rsidP="00970F6F">
      <w:pPr>
        <w:rPr>
          <w:rStyle w:val="CommandLine"/>
        </w:rPr>
      </w:pPr>
      <w:r w:rsidRPr="002C1A43">
        <w:rPr>
          <w:rStyle w:val="CommandLine"/>
        </w:rPr>
        <w:t># This is a sample HOSTS file used by Microsoft TCP/IP for Windows.</w:t>
      </w:r>
    </w:p>
    <w:p w14:paraId="6DF5DDF7" w14:textId="77777777" w:rsidR="00970F6F" w:rsidRPr="002C1A43" w:rsidRDefault="00970F6F" w:rsidP="00970F6F">
      <w:pPr>
        <w:rPr>
          <w:rStyle w:val="CommandLine"/>
        </w:rPr>
      </w:pPr>
      <w:r w:rsidRPr="002C1A43">
        <w:rPr>
          <w:rStyle w:val="CommandLine"/>
        </w:rPr>
        <w:t>#</w:t>
      </w:r>
    </w:p>
    <w:p w14:paraId="0C513B41" w14:textId="77777777" w:rsidR="00970F6F" w:rsidRPr="002C1A43" w:rsidRDefault="00970F6F" w:rsidP="00970F6F">
      <w:pPr>
        <w:rPr>
          <w:rStyle w:val="CommandLine"/>
        </w:rPr>
      </w:pPr>
      <w:r w:rsidRPr="002C1A43">
        <w:rPr>
          <w:rStyle w:val="CommandLine"/>
        </w:rPr>
        <w:t># This file contains the mappings of IP addresses to host names. Each</w:t>
      </w:r>
    </w:p>
    <w:p w14:paraId="235ADD18" w14:textId="77777777" w:rsidR="00970F6F" w:rsidRPr="002C1A43" w:rsidRDefault="00970F6F" w:rsidP="00970F6F">
      <w:pPr>
        <w:rPr>
          <w:rStyle w:val="CommandLine"/>
        </w:rPr>
      </w:pPr>
      <w:r w:rsidRPr="002C1A43">
        <w:rPr>
          <w:rStyle w:val="CommandLine"/>
        </w:rPr>
        <w:t># entry should be kept on an individual line. The IP address should</w:t>
      </w:r>
    </w:p>
    <w:p w14:paraId="6FE0A933" w14:textId="77777777" w:rsidR="00970F6F" w:rsidRPr="002C1A43" w:rsidRDefault="00970F6F" w:rsidP="00970F6F">
      <w:pPr>
        <w:rPr>
          <w:rStyle w:val="CommandLine"/>
        </w:rPr>
      </w:pPr>
      <w:r w:rsidRPr="002C1A43">
        <w:rPr>
          <w:rStyle w:val="CommandLine"/>
        </w:rPr>
        <w:t># be placed in the first column followed by the corresponding host name.</w:t>
      </w:r>
    </w:p>
    <w:p w14:paraId="18C7EE4F" w14:textId="77777777" w:rsidR="00970F6F" w:rsidRPr="002C1A43" w:rsidRDefault="00970F6F" w:rsidP="00970F6F">
      <w:pPr>
        <w:rPr>
          <w:rStyle w:val="CommandLine"/>
        </w:rPr>
      </w:pPr>
      <w:r w:rsidRPr="002C1A43">
        <w:rPr>
          <w:rStyle w:val="CommandLine"/>
        </w:rPr>
        <w:t># The IP address and the host name should be separated by at least one</w:t>
      </w:r>
    </w:p>
    <w:p w14:paraId="490E0C03" w14:textId="77777777" w:rsidR="00970F6F" w:rsidRPr="002C1A43" w:rsidRDefault="00970F6F" w:rsidP="00970F6F">
      <w:pPr>
        <w:rPr>
          <w:rStyle w:val="CommandLine"/>
        </w:rPr>
      </w:pPr>
      <w:r w:rsidRPr="002C1A43">
        <w:rPr>
          <w:rStyle w:val="CommandLine"/>
        </w:rPr>
        <w:t># space.</w:t>
      </w:r>
    </w:p>
    <w:p w14:paraId="3AEFBB96" w14:textId="77777777" w:rsidR="00970F6F" w:rsidRPr="002C1A43" w:rsidRDefault="00970F6F" w:rsidP="00970F6F">
      <w:pPr>
        <w:rPr>
          <w:rStyle w:val="CommandLine"/>
        </w:rPr>
      </w:pPr>
      <w:r w:rsidRPr="002C1A43">
        <w:rPr>
          <w:rStyle w:val="CommandLine"/>
        </w:rPr>
        <w:t>#</w:t>
      </w:r>
    </w:p>
    <w:p w14:paraId="19FC43EF" w14:textId="77777777" w:rsidR="00970F6F" w:rsidRPr="002C1A43" w:rsidRDefault="00970F6F" w:rsidP="00970F6F">
      <w:pPr>
        <w:rPr>
          <w:rStyle w:val="CommandLine"/>
        </w:rPr>
      </w:pPr>
      <w:r w:rsidRPr="002C1A43">
        <w:rPr>
          <w:rStyle w:val="CommandLine"/>
        </w:rPr>
        <w:t># Additionally, comments (such as these) may be inserted on individual</w:t>
      </w:r>
    </w:p>
    <w:p w14:paraId="7DC6E483" w14:textId="77777777" w:rsidR="00970F6F" w:rsidRPr="002C1A43" w:rsidRDefault="00970F6F" w:rsidP="00970F6F">
      <w:pPr>
        <w:rPr>
          <w:rStyle w:val="CommandLine"/>
        </w:rPr>
      </w:pPr>
      <w:r w:rsidRPr="002C1A43">
        <w:rPr>
          <w:rStyle w:val="CommandLine"/>
        </w:rPr>
        <w:t># lines or following the machine name denoted by a '#' symbol.</w:t>
      </w:r>
    </w:p>
    <w:p w14:paraId="52397ABD" w14:textId="77777777" w:rsidR="00970F6F" w:rsidRPr="002C1A43" w:rsidRDefault="00970F6F" w:rsidP="00970F6F">
      <w:pPr>
        <w:rPr>
          <w:rStyle w:val="CommandLine"/>
        </w:rPr>
      </w:pPr>
      <w:r w:rsidRPr="002C1A43">
        <w:rPr>
          <w:rStyle w:val="CommandLine"/>
        </w:rPr>
        <w:t>#</w:t>
      </w:r>
    </w:p>
    <w:p w14:paraId="022675F6" w14:textId="77777777" w:rsidR="00970F6F" w:rsidRPr="002C1A43" w:rsidRDefault="00970F6F" w:rsidP="00970F6F">
      <w:pPr>
        <w:rPr>
          <w:rStyle w:val="CommandLine"/>
        </w:rPr>
      </w:pPr>
      <w:r w:rsidRPr="002C1A43">
        <w:rPr>
          <w:rStyle w:val="CommandLine"/>
        </w:rPr>
        <w:t># For example:</w:t>
      </w:r>
    </w:p>
    <w:p w14:paraId="379737D7" w14:textId="753D76F2" w:rsidR="00970F6F" w:rsidRPr="002C1A43" w:rsidRDefault="00970F6F" w:rsidP="00970F6F">
      <w:pPr>
        <w:rPr>
          <w:rStyle w:val="CommandLine"/>
        </w:rPr>
      </w:pPr>
      <w:r w:rsidRPr="002C1A43">
        <w:rPr>
          <w:rStyle w:val="CommandLine"/>
        </w:rPr>
        <w:t>#      102.54.94.97     rhino.acme.com          # source server</w:t>
      </w:r>
    </w:p>
    <w:p w14:paraId="3F4613FD" w14:textId="77777777" w:rsidR="00970F6F" w:rsidRPr="002C1A43" w:rsidRDefault="00970F6F" w:rsidP="00970F6F">
      <w:pPr>
        <w:rPr>
          <w:rStyle w:val="CommandLine"/>
        </w:rPr>
      </w:pPr>
      <w:r w:rsidRPr="002C1A43">
        <w:rPr>
          <w:rStyle w:val="CommandLine"/>
        </w:rPr>
        <w:t>#       38.25.63.10     x.acme.com              # x client host</w:t>
      </w:r>
    </w:p>
    <w:p w14:paraId="5697A032" w14:textId="77777777" w:rsidR="00970F6F" w:rsidRPr="002C1A43" w:rsidRDefault="00970F6F" w:rsidP="00970F6F">
      <w:pPr>
        <w:rPr>
          <w:rStyle w:val="CommandLine"/>
        </w:rPr>
      </w:pPr>
      <w:r w:rsidRPr="002C1A43">
        <w:rPr>
          <w:rStyle w:val="CommandLine"/>
        </w:rPr>
        <w:t># localhost name resolution is handled within DNS itself.</w:t>
      </w:r>
    </w:p>
    <w:p w14:paraId="11E987E4" w14:textId="77777777" w:rsidR="00970F6F" w:rsidRPr="002C1A43" w:rsidRDefault="00970F6F" w:rsidP="00970F6F">
      <w:pPr>
        <w:rPr>
          <w:rStyle w:val="CommandLine"/>
        </w:rPr>
      </w:pPr>
      <w:r w:rsidRPr="002C1A43">
        <w:rPr>
          <w:rStyle w:val="CommandLine"/>
        </w:rPr>
        <w:t>#</w:t>
      </w:r>
      <w:r w:rsidRPr="002C1A43">
        <w:rPr>
          <w:rStyle w:val="CommandLine"/>
        </w:rPr>
        <w:tab/>
        <w:t>127.0.0.1       localhost</w:t>
      </w:r>
    </w:p>
    <w:p w14:paraId="470EF49E" w14:textId="77777777" w:rsidR="00970F6F" w:rsidRPr="002C1A43" w:rsidRDefault="00970F6F" w:rsidP="00970F6F">
      <w:pPr>
        <w:rPr>
          <w:rStyle w:val="CommandLine"/>
        </w:rPr>
      </w:pPr>
      <w:r w:rsidRPr="002C1A43">
        <w:rPr>
          <w:rStyle w:val="CommandLine"/>
        </w:rPr>
        <w:t>#</w:t>
      </w:r>
      <w:r w:rsidRPr="002C1A43">
        <w:rPr>
          <w:rStyle w:val="CommandLine"/>
        </w:rPr>
        <w:tab/>
        <w:t>::1             localhost</w:t>
      </w:r>
    </w:p>
    <w:p w14:paraId="23CB337B" w14:textId="77777777" w:rsidR="00970F6F" w:rsidRPr="002C1A43" w:rsidRDefault="00970F6F" w:rsidP="00970F6F">
      <w:pPr>
        <w:rPr>
          <w:rStyle w:val="CommandLine"/>
        </w:rPr>
      </w:pPr>
    </w:p>
    <w:p w14:paraId="4582C69B" w14:textId="77777777" w:rsidR="00970F6F" w:rsidRPr="002C1A43" w:rsidRDefault="00970F6F" w:rsidP="00970F6F">
      <w:pPr>
        <w:rPr>
          <w:rStyle w:val="CommandLine"/>
        </w:rPr>
      </w:pPr>
      <w:r w:rsidRPr="002C1A43">
        <w:rPr>
          <w:rStyle w:val="CommandLine"/>
        </w:rPr>
        <w:t>10.143.4.1</w:t>
      </w:r>
      <w:r w:rsidRPr="002C1A43">
        <w:rPr>
          <w:rStyle w:val="CommandLine"/>
        </w:rPr>
        <w:tab/>
        <w:t>atf.mystro.mystrotv.com</w:t>
      </w:r>
    </w:p>
    <w:p w14:paraId="450A08BE" w14:textId="77777777" w:rsidR="00970F6F" w:rsidRPr="002C1A43" w:rsidRDefault="00970F6F" w:rsidP="00970F6F">
      <w:pPr>
        <w:rPr>
          <w:rStyle w:val="CommandLine"/>
        </w:rPr>
      </w:pPr>
      <w:r w:rsidRPr="002C1A43">
        <w:rPr>
          <w:rStyle w:val="CommandLine"/>
        </w:rPr>
        <w:t>10.143.4.2</w:t>
      </w:r>
      <w:r w:rsidRPr="002C1A43">
        <w:rPr>
          <w:rStyle w:val="CommandLine"/>
        </w:rPr>
        <w:tab/>
        <w:t>atf2.mystro.mystrotv.com</w:t>
      </w:r>
    </w:p>
    <w:p w14:paraId="2CFE3219" w14:textId="445CFA39" w:rsidR="00970F6F" w:rsidRPr="002C1A43" w:rsidRDefault="00970F6F" w:rsidP="00970F6F">
      <w:pPr>
        <w:rPr>
          <w:rStyle w:val="CommandLine"/>
        </w:rPr>
      </w:pPr>
      <w:r w:rsidRPr="002C1A43">
        <w:rPr>
          <w:rStyle w:val="CommandLine"/>
        </w:rPr>
        <w:t>10.</w:t>
      </w:r>
      <w:r w:rsidR="002C1A43">
        <w:rPr>
          <w:rStyle w:val="CommandLine"/>
        </w:rPr>
        <w:t>70.130.33</w:t>
      </w:r>
      <w:r w:rsidR="002C1A43">
        <w:rPr>
          <w:rStyle w:val="CommandLine"/>
        </w:rPr>
        <w:tab/>
        <w:t>atf.lab.mystrotv.com</w:t>
      </w:r>
    </w:p>
    <w:p w14:paraId="2ED4B117" w14:textId="77777777" w:rsidR="00970F6F" w:rsidRPr="002C1A43" w:rsidRDefault="00970F6F" w:rsidP="00970F6F">
      <w:pPr>
        <w:rPr>
          <w:rStyle w:val="CommandLine"/>
        </w:rPr>
      </w:pPr>
      <w:r w:rsidRPr="002C1A43">
        <w:rPr>
          <w:rStyle w:val="CommandLine"/>
        </w:rPr>
        <w:t xml:space="preserve">#10.254.75.89 </w:t>
      </w:r>
      <w:r w:rsidRPr="002C1A43">
        <w:rPr>
          <w:rStyle w:val="CommandLine"/>
        </w:rPr>
        <w:tab/>
        <w:t>atf.lab.mystrotv.com</w:t>
      </w:r>
    </w:p>
    <w:p w14:paraId="309A8830" w14:textId="77777777" w:rsidR="00970F6F" w:rsidRPr="002C1A43" w:rsidRDefault="00970F6F" w:rsidP="001C6B49">
      <w:pPr>
        <w:rPr>
          <w:rStyle w:val="CommandLine"/>
        </w:rPr>
      </w:pPr>
      <w:r w:rsidRPr="002C1A43">
        <w:rPr>
          <w:rStyle w:val="CommandLine"/>
        </w:rPr>
        <w:t>10.100.152.179</w:t>
      </w:r>
      <w:r w:rsidRPr="002C1A43">
        <w:rPr>
          <w:rStyle w:val="CommandLine"/>
        </w:rPr>
        <w:tab/>
        <w:t>nexus.mystro.mystrotv.com</w:t>
      </w:r>
    </w:p>
    <w:sectPr w:rsidR="00970F6F" w:rsidRPr="002C1A43" w:rsidSect="001D537D">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DE1F53" w14:textId="77777777" w:rsidR="00A069B1" w:rsidRDefault="00A069B1" w:rsidP="009F1214">
      <w:r>
        <w:separator/>
      </w:r>
    </w:p>
  </w:endnote>
  <w:endnote w:type="continuationSeparator" w:id="0">
    <w:p w14:paraId="1636AA5E" w14:textId="77777777" w:rsidR="00A069B1" w:rsidRDefault="00A069B1" w:rsidP="009F1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F1A200" w14:textId="77777777" w:rsidR="00A069B1" w:rsidRDefault="00A069B1" w:rsidP="009F1214">
      <w:r>
        <w:separator/>
      </w:r>
    </w:p>
  </w:footnote>
  <w:footnote w:type="continuationSeparator" w:id="0">
    <w:p w14:paraId="4DC0C765" w14:textId="77777777" w:rsidR="00A069B1" w:rsidRDefault="00A069B1" w:rsidP="009F12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23851"/>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9F196F"/>
    <w:multiLevelType w:val="hybridMultilevel"/>
    <w:tmpl w:val="C5F0F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84A39"/>
    <w:multiLevelType w:val="hybridMultilevel"/>
    <w:tmpl w:val="EFF2CB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C235CD"/>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6A51BF1"/>
    <w:multiLevelType w:val="multilevel"/>
    <w:tmpl w:val="3F3C600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AC30D64"/>
    <w:multiLevelType w:val="multilevel"/>
    <w:tmpl w:val="F28E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8D28AC"/>
    <w:multiLevelType w:val="hybridMultilevel"/>
    <w:tmpl w:val="F9668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966044"/>
    <w:multiLevelType w:val="multilevel"/>
    <w:tmpl w:val="5C78D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129109CE"/>
    <w:multiLevelType w:val="multilevel"/>
    <w:tmpl w:val="5C78D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2FA23E9"/>
    <w:multiLevelType w:val="hybridMultilevel"/>
    <w:tmpl w:val="3FD8C090"/>
    <w:lvl w:ilvl="0" w:tplc="01CAE2C4">
      <w:start w:val="1"/>
      <w:numFmt w:val="decimal"/>
      <w:lvlText w:val="%1."/>
      <w:lvlJc w:val="left"/>
      <w:pPr>
        <w:ind w:left="864"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B4A82"/>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7C81163"/>
    <w:multiLevelType w:val="multilevel"/>
    <w:tmpl w:val="8F58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82153FA"/>
    <w:multiLevelType w:val="multilevel"/>
    <w:tmpl w:val="CBEA8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AB556C2"/>
    <w:multiLevelType w:val="multilevel"/>
    <w:tmpl w:val="5C78D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AEE4508"/>
    <w:multiLevelType w:val="multilevel"/>
    <w:tmpl w:val="8F58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6C1B33"/>
    <w:multiLevelType w:val="hybridMultilevel"/>
    <w:tmpl w:val="918658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24B855EC"/>
    <w:multiLevelType w:val="multilevel"/>
    <w:tmpl w:val="E7681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A977C4"/>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25D75922"/>
    <w:multiLevelType w:val="multilevel"/>
    <w:tmpl w:val="E7681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FE7EFE"/>
    <w:multiLevelType w:val="multilevel"/>
    <w:tmpl w:val="4C4A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D82B48"/>
    <w:multiLevelType w:val="multilevel"/>
    <w:tmpl w:val="4E42A3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8160E1"/>
    <w:multiLevelType w:val="multilevel"/>
    <w:tmpl w:val="B5E4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BE11AC1"/>
    <w:multiLevelType w:val="multilevel"/>
    <w:tmpl w:val="6FBE5212"/>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nsid w:val="2CA8544A"/>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2E3329A5"/>
    <w:multiLevelType w:val="multilevel"/>
    <w:tmpl w:val="8F58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FD0031B"/>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1611E6B"/>
    <w:multiLevelType w:val="multilevel"/>
    <w:tmpl w:val="0BF2B6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33CE20D1"/>
    <w:multiLevelType w:val="hybridMultilevel"/>
    <w:tmpl w:val="6114A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0C12EF"/>
    <w:multiLevelType w:val="hybridMultilevel"/>
    <w:tmpl w:val="02D62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D00EAC"/>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39FA6D09"/>
    <w:multiLevelType w:val="hybridMultilevel"/>
    <w:tmpl w:val="7A045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235203"/>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44890367"/>
    <w:multiLevelType w:val="hybridMultilevel"/>
    <w:tmpl w:val="E8C694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897241"/>
    <w:multiLevelType w:val="hybridMultilevel"/>
    <w:tmpl w:val="D4A2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7141129"/>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524A1DC4"/>
    <w:multiLevelType w:val="multilevel"/>
    <w:tmpl w:val="5C78D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34D79A4"/>
    <w:multiLevelType w:val="hybridMultilevel"/>
    <w:tmpl w:val="1EF4E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FD6A44"/>
    <w:multiLevelType w:val="multilevel"/>
    <w:tmpl w:val="5C78D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60027443"/>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627B4BA0"/>
    <w:multiLevelType w:val="multilevel"/>
    <w:tmpl w:val="131C56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4597F0D"/>
    <w:multiLevelType w:val="multilevel"/>
    <w:tmpl w:val="6FBE5212"/>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65A411DF"/>
    <w:multiLevelType w:val="hybridMultilevel"/>
    <w:tmpl w:val="7DA6E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C021FB"/>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6D7C04DB"/>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nsid w:val="70467B55"/>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735D1A68"/>
    <w:multiLevelType w:val="hybridMultilevel"/>
    <w:tmpl w:val="DAC66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A652F9"/>
    <w:multiLevelType w:val="multilevel"/>
    <w:tmpl w:val="C84E02AC"/>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7D1F6F85"/>
    <w:multiLevelType w:val="hybridMultilevel"/>
    <w:tmpl w:val="0BF2B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39"/>
  </w:num>
  <w:num w:numId="4">
    <w:abstractNumId w:val="16"/>
  </w:num>
  <w:num w:numId="5">
    <w:abstractNumId w:val="22"/>
  </w:num>
  <w:num w:numId="6">
    <w:abstractNumId w:val="12"/>
  </w:num>
  <w:num w:numId="7">
    <w:abstractNumId w:val="35"/>
  </w:num>
  <w:num w:numId="8">
    <w:abstractNumId w:val="18"/>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46"/>
  </w:num>
  <w:num w:numId="12">
    <w:abstractNumId w:val="9"/>
  </w:num>
  <w:num w:numId="13">
    <w:abstractNumId w:val="40"/>
  </w:num>
  <w:num w:numId="14">
    <w:abstractNumId w:val="45"/>
  </w:num>
  <w:num w:numId="15">
    <w:abstractNumId w:val="1"/>
  </w:num>
  <w:num w:numId="16">
    <w:abstractNumId w:val="7"/>
  </w:num>
  <w:num w:numId="17">
    <w:abstractNumId w:val="47"/>
  </w:num>
  <w:num w:numId="18">
    <w:abstractNumId w:val="26"/>
  </w:num>
  <w:num w:numId="19">
    <w:abstractNumId w:val="8"/>
  </w:num>
  <w:num w:numId="20">
    <w:abstractNumId w:val="37"/>
  </w:num>
  <w:num w:numId="21">
    <w:abstractNumId w:val="13"/>
  </w:num>
  <w:num w:numId="22">
    <w:abstractNumId w:val="33"/>
  </w:num>
  <w:num w:numId="23">
    <w:abstractNumId w:val="32"/>
  </w:num>
  <w:num w:numId="24">
    <w:abstractNumId w:val="6"/>
  </w:num>
  <w:num w:numId="25">
    <w:abstractNumId w:val="2"/>
  </w:num>
  <w:num w:numId="26">
    <w:abstractNumId w:val="31"/>
  </w:num>
  <w:num w:numId="27">
    <w:abstractNumId w:val="36"/>
  </w:num>
  <w:num w:numId="28">
    <w:abstractNumId w:val="41"/>
  </w:num>
  <w:num w:numId="29">
    <w:abstractNumId w:val="42"/>
  </w:num>
  <w:num w:numId="30">
    <w:abstractNumId w:val="3"/>
  </w:num>
  <w:num w:numId="31">
    <w:abstractNumId w:val="29"/>
  </w:num>
  <w:num w:numId="32">
    <w:abstractNumId w:val="0"/>
  </w:num>
  <w:num w:numId="33">
    <w:abstractNumId w:val="23"/>
  </w:num>
  <w:num w:numId="34">
    <w:abstractNumId w:val="34"/>
  </w:num>
  <w:num w:numId="35">
    <w:abstractNumId w:val="44"/>
  </w:num>
  <w:num w:numId="36">
    <w:abstractNumId w:val="17"/>
  </w:num>
  <w:num w:numId="37">
    <w:abstractNumId w:val="25"/>
  </w:num>
  <w:num w:numId="38">
    <w:abstractNumId w:val="10"/>
  </w:num>
  <w:num w:numId="39">
    <w:abstractNumId w:val="43"/>
  </w:num>
  <w:num w:numId="40">
    <w:abstractNumId w:val="4"/>
  </w:num>
  <w:num w:numId="41">
    <w:abstractNumId w:val="38"/>
  </w:num>
  <w:num w:numId="42">
    <w:abstractNumId w:val="27"/>
  </w:num>
  <w:num w:numId="43">
    <w:abstractNumId w:val="28"/>
  </w:num>
  <w:num w:numId="44">
    <w:abstractNumId w:val="30"/>
  </w:num>
  <w:num w:numId="45">
    <w:abstractNumId w:val="14"/>
  </w:num>
  <w:num w:numId="46">
    <w:abstractNumId w:val="11"/>
  </w:num>
  <w:num w:numId="47">
    <w:abstractNumId w:val="19"/>
  </w:num>
  <w:num w:numId="48">
    <w:abstractNumId w:val="21"/>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27F"/>
    <w:rsid w:val="00000F25"/>
    <w:rsid w:val="0000198F"/>
    <w:rsid w:val="000061B2"/>
    <w:rsid w:val="00033965"/>
    <w:rsid w:val="00035084"/>
    <w:rsid w:val="00071346"/>
    <w:rsid w:val="00071866"/>
    <w:rsid w:val="00074383"/>
    <w:rsid w:val="00094773"/>
    <w:rsid w:val="000B4322"/>
    <w:rsid w:val="001117FA"/>
    <w:rsid w:val="001304BC"/>
    <w:rsid w:val="00152F4B"/>
    <w:rsid w:val="00153FF5"/>
    <w:rsid w:val="00160BCF"/>
    <w:rsid w:val="0017343C"/>
    <w:rsid w:val="0017607C"/>
    <w:rsid w:val="00185DA3"/>
    <w:rsid w:val="001870CC"/>
    <w:rsid w:val="001B345C"/>
    <w:rsid w:val="001C6B49"/>
    <w:rsid w:val="001D537D"/>
    <w:rsid w:val="001E45AF"/>
    <w:rsid w:val="001F1620"/>
    <w:rsid w:val="002402C7"/>
    <w:rsid w:val="00251647"/>
    <w:rsid w:val="002A23B6"/>
    <w:rsid w:val="002A42AB"/>
    <w:rsid w:val="002B2347"/>
    <w:rsid w:val="002B7851"/>
    <w:rsid w:val="002C0D1C"/>
    <w:rsid w:val="002C1A43"/>
    <w:rsid w:val="002F2A1D"/>
    <w:rsid w:val="002F7B1F"/>
    <w:rsid w:val="00310926"/>
    <w:rsid w:val="003147A6"/>
    <w:rsid w:val="003201AB"/>
    <w:rsid w:val="00331DFC"/>
    <w:rsid w:val="003469F7"/>
    <w:rsid w:val="00362945"/>
    <w:rsid w:val="003655D5"/>
    <w:rsid w:val="0037766B"/>
    <w:rsid w:val="00377EA8"/>
    <w:rsid w:val="00383086"/>
    <w:rsid w:val="00383A7B"/>
    <w:rsid w:val="003B456B"/>
    <w:rsid w:val="003D0525"/>
    <w:rsid w:val="00407084"/>
    <w:rsid w:val="00411966"/>
    <w:rsid w:val="00413531"/>
    <w:rsid w:val="0045308F"/>
    <w:rsid w:val="00483D5F"/>
    <w:rsid w:val="004B63A4"/>
    <w:rsid w:val="004C3FC1"/>
    <w:rsid w:val="004D67B8"/>
    <w:rsid w:val="004D78BC"/>
    <w:rsid w:val="004E506C"/>
    <w:rsid w:val="004F347E"/>
    <w:rsid w:val="00507F2D"/>
    <w:rsid w:val="00512D76"/>
    <w:rsid w:val="005471D8"/>
    <w:rsid w:val="00563E3B"/>
    <w:rsid w:val="00565D4A"/>
    <w:rsid w:val="00575041"/>
    <w:rsid w:val="00583273"/>
    <w:rsid w:val="005C7D59"/>
    <w:rsid w:val="005C7EA2"/>
    <w:rsid w:val="005E38BA"/>
    <w:rsid w:val="006003F8"/>
    <w:rsid w:val="00602435"/>
    <w:rsid w:val="0060517F"/>
    <w:rsid w:val="00606712"/>
    <w:rsid w:val="0061552E"/>
    <w:rsid w:val="0066692E"/>
    <w:rsid w:val="00681B2B"/>
    <w:rsid w:val="006A1943"/>
    <w:rsid w:val="006B0338"/>
    <w:rsid w:val="006D68F0"/>
    <w:rsid w:val="006E3575"/>
    <w:rsid w:val="006F1820"/>
    <w:rsid w:val="006F658D"/>
    <w:rsid w:val="00711702"/>
    <w:rsid w:val="00723883"/>
    <w:rsid w:val="00723D48"/>
    <w:rsid w:val="00724DCC"/>
    <w:rsid w:val="00761689"/>
    <w:rsid w:val="007F2CAE"/>
    <w:rsid w:val="008008BF"/>
    <w:rsid w:val="008431F2"/>
    <w:rsid w:val="00874BDB"/>
    <w:rsid w:val="008822F8"/>
    <w:rsid w:val="00894595"/>
    <w:rsid w:val="008B39F4"/>
    <w:rsid w:val="008C74A9"/>
    <w:rsid w:val="008E0223"/>
    <w:rsid w:val="008E72CE"/>
    <w:rsid w:val="0090346C"/>
    <w:rsid w:val="00936F67"/>
    <w:rsid w:val="00942633"/>
    <w:rsid w:val="00956AC8"/>
    <w:rsid w:val="009575B7"/>
    <w:rsid w:val="00964D4B"/>
    <w:rsid w:val="00970F6F"/>
    <w:rsid w:val="009B302D"/>
    <w:rsid w:val="009C175A"/>
    <w:rsid w:val="009C508A"/>
    <w:rsid w:val="009E051D"/>
    <w:rsid w:val="009E169B"/>
    <w:rsid w:val="009E44A8"/>
    <w:rsid w:val="009E7D80"/>
    <w:rsid w:val="009F1214"/>
    <w:rsid w:val="009F7301"/>
    <w:rsid w:val="00A069B1"/>
    <w:rsid w:val="00A101A9"/>
    <w:rsid w:val="00A3538D"/>
    <w:rsid w:val="00A3690B"/>
    <w:rsid w:val="00A4127F"/>
    <w:rsid w:val="00A67134"/>
    <w:rsid w:val="00A7093B"/>
    <w:rsid w:val="00A70A10"/>
    <w:rsid w:val="00A81258"/>
    <w:rsid w:val="00A825C3"/>
    <w:rsid w:val="00AC0FBF"/>
    <w:rsid w:val="00AE0664"/>
    <w:rsid w:val="00AE7100"/>
    <w:rsid w:val="00AF116F"/>
    <w:rsid w:val="00B405D7"/>
    <w:rsid w:val="00B519E4"/>
    <w:rsid w:val="00B52E12"/>
    <w:rsid w:val="00B670A9"/>
    <w:rsid w:val="00B920C6"/>
    <w:rsid w:val="00B93C2E"/>
    <w:rsid w:val="00B96B4E"/>
    <w:rsid w:val="00BB323C"/>
    <w:rsid w:val="00BC7041"/>
    <w:rsid w:val="00BD04DB"/>
    <w:rsid w:val="00BD4B47"/>
    <w:rsid w:val="00BE4BA8"/>
    <w:rsid w:val="00BF312C"/>
    <w:rsid w:val="00BF70BC"/>
    <w:rsid w:val="00C02A02"/>
    <w:rsid w:val="00C16B59"/>
    <w:rsid w:val="00C33803"/>
    <w:rsid w:val="00C44C9F"/>
    <w:rsid w:val="00C4657B"/>
    <w:rsid w:val="00C93F3F"/>
    <w:rsid w:val="00CA15CD"/>
    <w:rsid w:val="00CC45B7"/>
    <w:rsid w:val="00CC4875"/>
    <w:rsid w:val="00CC6864"/>
    <w:rsid w:val="00CD1516"/>
    <w:rsid w:val="00CD4192"/>
    <w:rsid w:val="00CE6AEE"/>
    <w:rsid w:val="00CF044B"/>
    <w:rsid w:val="00D23996"/>
    <w:rsid w:val="00D47803"/>
    <w:rsid w:val="00D6186E"/>
    <w:rsid w:val="00D71398"/>
    <w:rsid w:val="00D94469"/>
    <w:rsid w:val="00DA57A2"/>
    <w:rsid w:val="00DC38FB"/>
    <w:rsid w:val="00DE48AB"/>
    <w:rsid w:val="00DE5DE7"/>
    <w:rsid w:val="00DF0BFA"/>
    <w:rsid w:val="00E41926"/>
    <w:rsid w:val="00E668F2"/>
    <w:rsid w:val="00E73E73"/>
    <w:rsid w:val="00EA258F"/>
    <w:rsid w:val="00EA30F8"/>
    <w:rsid w:val="00EC1C31"/>
    <w:rsid w:val="00ED574D"/>
    <w:rsid w:val="00EF55B1"/>
    <w:rsid w:val="00F30A62"/>
    <w:rsid w:val="00F40FBA"/>
    <w:rsid w:val="00F5267F"/>
    <w:rsid w:val="00F54B59"/>
    <w:rsid w:val="00F73094"/>
    <w:rsid w:val="00F81D8F"/>
    <w:rsid w:val="00F85CAA"/>
    <w:rsid w:val="00F90717"/>
    <w:rsid w:val="00FC46BB"/>
    <w:rsid w:val="00FD3244"/>
    <w:rsid w:val="00FE26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45D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C31"/>
    <w:rPr>
      <w:rFonts w:ascii="Verdana" w:hAnsi="Verdan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EC1C31"/>
    <w:pPr>
      <w:keepNext/>
      <w:keepLines/>
      <w:spacing w:before="200"/>
      <w:outlineLvl w:val="2"/>
    </w:pPr>
    <w:rPr>
      <w:b/>
      <w:bCs/>
      <w:color w:val="4F81BD"/>
      <w:sz w:val="28"/>
    </w:rPr>
  </w:style>
  <w:style w:type="paragraph" w:styleId="Heading4">
    <w:name w:val="heading 4"/>
    <w:basedOn w:val="Normal"/>
    <w:next w:val="Normal"/>
    <w:link w:val="Heading4Char"/>
    <w:uiPriority w:val="9"/>
    <w:unhideWhenUsed/>
    <w:qFormat/>
    <w:rsid w:val="00894595"/>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paragraph" w:customStyle="1" w:styleId="bodytext">
    <w:name w:val="bodytext"/>
    <w:basedOn w:val="Normal"/>
    <w:pPr>
      <w:spacing w:before="100" w:beforeAutospacing="1" w:after="100" w:afterAutospacing="1"/>
    </w:pPr>
  </w:style>
  <w:style w:type="paragraph" w:customStyle="1" w:styleId="stepfield">
    <w:name w:val="stepfield"/>
    <w:basedOn w:val="Normal"/>
    <w:pPr>
      <w:spacing w:before="100" w:beforeAutospacing="1" w:after="100" w:afterAutospacing="1"/>
    </w:pPr>
  </w:style>
  <w:style w:type="paragraph" w:customStyle="1" w:styleId="panel">
    <w:name w:val="panel"/>
    <w:basedOn w:val="Normal"/>
    <w:pPr>
      <w:pBdr>
        <w:top w:val="single" w:sz="4" w:space="5" w:color="999999"/>
        <w:left w:val="single" w:sz="4" w:space="5" w:color="999999"/>
        <w:bottom w:val="single" w:sz="4" w:space="5" w:color="999999"/>
        <w:right w:val="single" w:sz="4" w:space="5" w:color="999999"/>
      </w:pBdr>
      <w:shd w:val="clear" w:color="auto" w:fill="F0F0F0"/>
      <w:spacing w:before="92" w:after="92"/>
      <w:ind w:left="92" w:right="92"/>
    </w:pPr>
  </w:style>
  <w:style w:type="paragraph" w:customStyle="1" w:styleId="notemacro">
    <w:name w:val="notemacro"/>
    <w:basedOn w:val="Normal"/>
    <w:pPr>
      <w:pBdr>
        <w:top w:val="single" w:sz="4" w:space="0" w:color="F0C000"/>
        <w:left w:val="single" w:sz="4" w:space="0" w:color="F0C000"/>
        <w:bottom w:val="single" w:sz="4" w:space="0" w:color="F0C000"/>
        <w:right w:val="single" w:sz="4" w:space="0" w:color="F0C000"/>
      </w:pBdr>
      <w:shd w:val="clear" w:color="auto" w:fill="FFFFCE"/>
      <w:spacing w:before="100" w:beforeAutospacing="1" w:after="100" w:afterAutospacing="1"/>
    </w:pPr>
  </w:style>
  <w:style w:type="paragraph" w:customStyle="1" w:styleId="warningmacro">
    <w:name w:val="warningmacro"/>
    <w:basedOn w:val="Normal"/>
    <w:pPr>
      <w:pBdr>
        <w:top w:val="single" w:sz="4" w:space="0" w:color="CC0000"/>
        <w:left w:val="single" w:sz="4" w:space="0" w:color="CC0000"/>
        <w:bottom w:val="single" w:sz="4" w:space="0" w:color="CC0000"/>
        <w:right w:val="single" w:sz="4" w:space="0" w:color="CC0000"/>
      </w:pBdr>
      <w:shd w:val="clear" w:color="auto" w:fill="FFCCCC"/>
      <w:spacing w:before="100" w:beforeAutospacing="1" w:after="100" w:afterAutospacing="1"/>
    </w:pPr>
  </w:style>
  <w:style w:type="paragraph" w:customStyle="1" w:styleId="infomacro">
    <w:name w:val="infomacro"/>
    <w:basedOn w:val="Normal"/>
    <w:pPr>
      <w:pBdr>
        <w:top w:val="single" w:sz="4" w:space="0" w:color="6699CC"/>
        <w:left w:val="single" w:sz="4" w:space="0" w:color="6699CC"/>
        <w:bottom w:val="single" w:sz="4" w:space="0" w:color="6699CC"/>
        <w:right w:val="single" w:sz="4" w:space="0" w:color="6699CC"/>
      </w:pBdr>
      <w:shd w:val="clear" w:color="auto" w:fill="D8E4F1"/>
      <w:spacing w:before="100" w:beforeAutospacing="1" w:after="100" w:afterAutospacing="1"/>
    </w:pPr>
  </w:style>
  <w:style w:type="paragraph" w:customStyle="1" w:styleId="tipmacro">
    <w:name w:val="tipmacro"/>
    <w:basedOn w:val="Normal"/>
    <w:pPr>
      <w:pBdr>
        <w:top w:val="single" w:sz="4" w:space="0" w:color="009900"/>
        <w:left w:val="single" w:sz="4" w:space="0" w:color="009900"/>
        <w:bottom w:val="single" w:sz="4" w:space="0" w:color="009900"/>
        <w:right w:val="single" w:sz="4" w:space="0" w:color="009900"/>
      </w:pBdr>
      <w:shd w:val="clear" w:color="auto" w:fill="DDFFDD"/>
      <w:spacing w:before="100" w:beforeAutospacing="1" w:after="100" w:afterAutospacing="1"/>
    </w:pPr>
  </w:style>
  <w:style w:type="paragraph" w:customStyle="1" w:styleId="informationmacropadding">
    <w:name w:val="informationmacropadding"/>
    <w:basedOn w:val="Normal"/>
    <w:pPr>
      <w:spacing w:before="100" w:beforeAutospacing="1" w:after="100" w:afterAutospacing="1"/>
    </w:pPr>
  </w:style>
  <w:style w:type="paragraph" w:customStyle="1" w:styleId="grid">
    <w:name w:val="grid"/>
    <w:basedOn w:val="Normal"/>
    <w:pPr>
      <w:spacing w:before="18" w:after="46"/>
    </w:pPr>
  </w:style>
  <w:style w:type="character" w:customStyle="1" w:styleId="Heading1Char">
    <w:name w:val="Heading 1 Char"/>
    <w:basedOn w:val="DefaultParagraphFont"/>
    <w:link w:val="Heading1"/>
    <w:uiPriority w:val="9"/>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Pr>
      <w:rFonts w:ascii="Cambria" w:eastAsia="Times New Roman" w:hAnsi="Cambria" w:cs="Times New Roman"/>
      <w:b/>
      <w:bCs/>
      <w:color w:val="4F81BD"/>
      <w:sz w:val="26"/>
      <w:szCs w:val="26"/>
    </w:rPr>
  </w:style>
  <w:style w:type="character" w:customStyle="1" w:styleId="Heading6Char">
    <w:name w:val="Heading 6 Char"/>
    <w:basedOn w:val="DefaultParagraphFont"/>
    <w:link w:val="Heading6"/>
    <w:uiPriority w:val="9"/>
    <w:semiHidden/>
    <w:rPr>
      <w:rFonts w:ascii="Cambria" w:eastAsia="Times New Roman" w:hAnsi="Cambria" w:cs="Times New Roman"/>
      <w:i/>
      <w:iCs/>
      <w:color w:val="243F60"/>
      <w:sz w:val="24"/>
      <w:szCs w:val="24"/>
    </w:rPr>
  </w:style>
  <w:style w:type="character" w:styleId="HTMLTypewriter">
    <w:name w:val="HTML Typewriter"/>
    <w:basedOn w:val="DefaultParagraphFont"/>
    <w:uiPriority w:val="99"/>
    <w:semiHidden/>
    <w:unhideWhenUsed/>
    <w:rPr>
      <w:rFonts w:ascii="Courier New" w:eastAsia="Times New Roman" w:hAnsi="Courier New" w:cs="Courier New"/>
      <w:sz w:val="20"/>
      <w:szCs w:val="20"/>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image-wrap">
    <w:name w:val="image-wrap"/>
    <w:basedOn w:val="DefaultParagraphFont"/>
  </w:style>
  <w:style w:type="paragraph" w:styleId="BalloonText">
    <w:name w:val="Balloon Text"/>
    <w:basedOn w:val="Normal"/>
    <w:link w:val="BalloonTextChar"/>
    <w:uiPriority w:val="99"/>
    <w:semiHidden/>
    <w:unhideWhenUsed/>
    <w:rsid w:val="003147A6"/>
    <w:rPr>
      <w:rFonts w:ascii="Tahoma" w:hAnsi="Tahoma" w:cs="Tahoma"/>
      <w:sz w:val="16"/>
      <w:szCs w:val="16"/>
    </w:rPr>
  </w:style>
  <w:style w:type="character" w:customStyle="1" w:styleId="BalloonTextChar">
    <w:name w:val="Balloon Text Char"/>
    <w:basedOn w:val="DefaultParagraphFont"/>
    <w:link w:val="BalloonText"/>
    <w:uiPriority w:val="99"/>
    <w:semiHidden/>
    <w:rsid w:val="003147A6"/>
    <w:rPr>
      <w:rFonts w:ascii="Tahoma" w:eastAsia="Times New Roman" w:hAnsi="Tahoma" w:cs="Tahoma"/>
      <w:sz w:val="16"/>
      <w:szCs w:val="16"/>
    </w:rPr>
  </w:style>
  <w:style w:type="character" w:customStyle="1" w:styleId="Heading3Char">
    <w:name w:val="Heading 3 Char"/>
    <w:basedOn w:val="DefaultParagraphFont"/>
    <w:link w:val="Heading3"/>
    <w:uiPriority w:val="9"/>
    <w:rsid w:val="00EC1C31"/>
    <w:rPr>
      <w:rFonts w:ascii="Verdana" w:hAnsi="Verdana"/>
      <w:b/>
      <w:bCs/>
      <w:color w:val="4F81BD"/>
      <w:sz w:val="28"/>
      <w:szCs w:val="24"/>
    </w:rPr>
  </w:style>
  <w:style w:type="paragraph" w:styleId="ListParagraph">
    <w:name w:val="List Paragraph"/>
    <w:basedOn w:val="Normal"/>
    <w:uiPriority w:val="34"/>
    <w:qFormat/>
    <w:rsid w:val="00362945"/>
    <w:pPr>
      <w:spacing w:after="200" w:line="276" w:lineRule="auto"/>
      <w:ind w:left="720"/>
      <w:contextualSpacing/>
    </w:pPr>
    <w:rPr>
      <w:rFonts w:eastAsia="Calibri"/>
      <w:szCs w:val="22"/>
    </w:rPr>
  </w:style>
  <w:style w:type="character" w:styleId="HTMLKeyboard">
    <w:name w:val="HTML Keyboard"/>
    <w:basedOn w:val="DefaultParagraphFont"/>
    <w:uiPriority w:val="99"/>
    <w:semiHidden/>
    <w:unhideWhenUsed/>
    <w:rsid w:val="006D68F0"/>
    <w:rPr>
      <w:rFonts w:ascii="Courier New" w:eastAsia="Times New Roman" w:hAnsi="Courier New" w:cs="Courier New"/>
      <w:sz w:val="20"/>
      <w:szCs w:val="20"/>
    </w:rPr>
  </w:style>
  <w:style w:type="paragraph" w:styleId="Caption">
    <w:name w:val="caption"/>
    <w:basedOn w:val="Normal"/>
    <w:next w:val="Normal"/>
    <w:uiPriority w:val="35"/>
    <w:unhideWhenUsed/>
    <w:qFormat/>
    <w:rsid w:val="004B63A4"/>
    <w:pPr>
      <w:spacing w:after="200"/>
    </w:pPr>
    <w:rPr>
      <w:b/>
      <w:bCs/>
      <w:color w:val="4F81BD" w:themeColor="accent1"/>
      <w:sz w:val="18"/>
      <w:szCs w:val="18"/>
    </w:rPr>
  </w:style>
  <w:style w:type="character" w:styleId="Strong">
    <w:name w:val="Strong"/>
    <w:basedOn w:val="DefaultParagraphFont"/>
    <w:uiPriority w:val="22"/>
    <w:qFormat/>
    <w:rsid w:val="0045308F"/>
    <w:rPr>
      <w:b/>
      <w:bCs/>
    </w:rPr>
  </w:style>
  <w:style w:type="paragraph" w:styleId="TOC2">
    <w:name w:val="toc 2"/>
    <w:basedOn w:val="Normal"/>
    <w:next w:val="Normal"/>
    <w:autoRedefine/>
    <w:uiPriority w:val="39"/>
    <w:unhideWhenUsed/>
    <w:rsid w:val="00BF70BC"/>
    <w:rPr>
      <w:rFonts w:asciiTheme="minorHAnsi" w:hAnsiTheme="minorHAnsi"/>
      <w:b/>
      <w:smallCaps/>
      <w:sz w:val="22"/>
      <w:szCs w:val="22"/>
    </w:rPr>
  </w:style>
  <w:style w:type="paragraph" w:styleId="TOC1">
    <w:name w:val="toc 1"/>
    <w:basedOn w:val="Normal"/>
    <w:next w:val="Normal"/>
    <w:autoRedefine/>
    <w:uiPriority w:val="39"/>
    <w:unhideWhenUsed/>
    <w:rsid w:val="00FC46BB"/>
    <w:pPr>
      <w:tabs>
        <w:tab w:val="right" w:pos="10070"/>
      </w:tabs>
      <w:spacing w:before="240" w:after="120"/>
    </w:pPr>
    <w:rPr>
      <w:rFonts w:asciiTheme="minorHAnsi" w:hAnsiTheme="minorHAnsi"/>
      <w:b/>
      <w:caps/>
      <w:sz w:val="22"/>
      <w:szCs w:val="22"/>
      <w:u w:val="single"/>
    </w:rPr>
  </w:style>
  <w:style w:type="paragraph" w:styleId="TOC3">
    <w:name w:val="toc 3"/>
    <w:basedOn w:val="Normal"/>
    <w:next w:val="Normal"/>
    <w:autoRedefine/>
    <w:uiPriority w:val="39"/>
    <w:unhideWhenUsed/>
    <w:rsid w:val="00BF70BC"/>
    <w:rPr>
      <w:rFonts w:asciiTheme="minorHAnsi" w:hAnsiTheme="minorHAnsi"/>
      <w:smallCaps/>
      <w:sz w:val="22"/>
      <w:szCs w:val="22"/>
    </w:rPr>
  </w:style>
  <w:style w:type="paragraph" w:styleId="TOC4">
    <w:name w:val="toc 4"/>
    <w:basedOn w:val="Normal"/>
    <w:next w:val="Normal"/>
    <w:autoRedefine/>
    <w:uiPriority w:val="39"/>
    <w:unhideWhenUsed/>
    <w:rsid w:val="00BF70BC"/>
    <w:rPr>
      <w:rFonts w:asciiTheme="minorHAnsi" w:hAnsiTheme="minorHAnsi"/>
      <w:sz w:val="22"/>
      <w:szCs w:val="22"/>
    </w:rPr>
  </w:style>
  <w:style w:type="paragraph" w:styleId="TOC5">
    <w:name w:val="toc 5"/>
    <w:basedOn w:val="Normal"/>
    <w:next w:val="Normal"/>
    <w:autoRedefine/>
    <w:uiPriority w:val="39"/>
    <w:unhideWhenUsed/>
    <w:rsid w:val="00BF70BC"/>
    <w:rPr>
      <w:rFonts w:asciiTheme="minorHAnsi" w:hAnsiTheme="minorHAnsi"/>
      <w:sz w:val="22"/>
      <w:szCs w:val="22"/>
    </w:rPr>
  </w:style>
  <w:style w:type="paragraph" w:styleId="TOC6">
    <w:name w:val="toc 6"/>
    <w:basedOn w:val="Normal"/>
    <w:next w:val="Normal"/>
    <w:autoRedefine/>
    <w:uiPriority w:val="39"/>
    <w:unhideWhenUsed/>
    <w:rsid w:val="00BF70BC"/>
    <w:rPr>
      <w:rFonts w:asciiTheme="minorHAnsi" w:hAnsiTheme="minorHAnsi"/>
      <w:sz w:val="22"/>
      <w:szCs w:val="22"/>
    </w:rPr>
  </w:style>
  <w:style w:type="paragraph" w:styleId="TOC7">
    <w:name w:val="toc 7"/>
    <w:basedOn w:val="Normal"/>
    <w:next w:val="Normal"/>
    <w:autoRedefine/>
    <w:uiPriority w:val="39"/>
    <w:unhideWhenUsed/>
    <w:rsid w:val="00BF70BC"/>
    <w:rPr>
      <w:rFonts w:asciiTheme="minorHAnsi" w:hAnsiTheme="minorHAnsi"/>
      <w:sz w:val="22"/>
      <w:szCs w:val="22"/>
    </w:rPr>
  </w:style>
  <w:style w:type="paragraph" w:styleId="TOC8">
    <w:name w:val="toc 8"/>
    <w:basedOn w:val="Normal"/>
    <w:next w:val="Normal"/>
    <w:autoRedefine/>
    <w:uiPriority w:val="39"/>
    <w:unhideWhenUsed/>
    <w:rsid w:val="00BF70BC"/>
    <w:rPr>
      <w:rFonts w:asciiTheme="minorHAnsi" w:hAnsiTheme="minorHAnsi"/>
      <w:sz w:val="22"/>
      <w:szCs w:val="22"/>
    </w:rPr>
  </w:style>
  <w:style w:type="paragraph" w:styleId="TOC9">
    <w:name w:val="toc 9"/>
    <w:basedOn w:val="Normal"/>
    <w:next w:val="Normal"/>
    <w:autoRedefine/>
    <w:uiPriority w:val="39"/>
    <w:unhideWhenUsed/>
    <w:rsid w:val="00BF70BC"/>
    <w:rPr>
      <w:rFonts w:asciiTheme="minorHAnsi" w:hAnsiTheme="minorHAnsi"/>
      <w:sz w:val="22"/>
      <w:szCs w:val="22"/>
    </w:rPr>
  </w:style>
  <w:style w:type="paragraph" w:styleId="Title">
    <w:name w:val="Title"/>
    <w:basedOn w:val="Normal"/>
    <w:next w:val="Normal"/>
    <w:link w:val="TitleChar"/>
    <w:uiPriority w:val="10"/>
    <w:qFormat/>
    <w:rsid w:val="00EC1C31"/>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C31"/>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1C31"/>
    <w:pPr>
      <w:numPr>
        <w:ilvl w:val="1"/>
      </w:numPr>
      <w:jc w:val="cente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EC1C31"/>
    <w:rPr>
      <w:rFonts w:ascii="Verdana" w:eastAsiaTheme="majorEastAsia" w:hAnsi="Verdana" w:cstheme="majorBidi"/>
      <w:i/>
      <w:iCs/>
      <w:color w:val="4F81BD" w:themeColor="accent1"/>
      <w:spacing w:val="15"/>
      <w:sz w:val="24"/>
      <w:szCs w:val="24"/>
    </w:rPr>
  </w:style>
  <w:style w:type="table" w:styleId="TableGrid">
    <w:name w:val="Table Grid"/>
    <w:basedOn w:val="TableNormal"/>
    <w:uiPriority w:val="59"/>
    <w:rsid w:val="00882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94595"/>
    <w:rPr>
      <w:rFonts w:asciiTheme="majorHAnsi" w:eastAsiaTheme="majorEastAsia" w:hAnsiTheme="majorHAnsi" w:cstheme="majorBidi"/>
      <w:b/>
      <w:bCs/>
      <w:i/>
      <w:iCs/>
      <w:color w:val="4F81BD" w:themeColor="accent1"/>
      <w:sz w:val="24"/>
      <w:szCs w:val="24"/>
    </w:rPr>
  </w:style>
  <w:style w:type="character" w:customStyle="1" w:styleId="apple-converted-space">
    <w:name w:val="apple-converted-space"/>
    <w:basedOn w:val="DefaultParagraphFont"/>
    <w:rsid w:val="00413531"/>
  </w:style>
  <w:style w:type="character" w:styleId="HTMLCode">
    <w:name w:val="HTML Code"/>
    <w:basedOn w:val="DefaultParagraphFont"/>
    <w:uiPriority w:val="99"/>
    <w:semiHidden/>
    <w:unhideWhenUsed/>
    <w:rsid w:val="00413531"/>
    <w:rPr>
      <w:rFonts w:ascii="Courier New" w:eastAsia="Times New Roman" w:hAnsi="Courier New" w:cs="Courier New"/>
      <w:sz w:val="20"/>
      <w:szCs w:val="20"/>
    </w:rPr>
  </w:style>
  <w:style w:type="character" w:customStyle="1" w:styleId="CommandLine">
    <w:name w:val="CommandLine"/>
    <w:uiPriority w:val="1"/>
    <w:qFormat/>
    <w:rsid w:val="004D78BC"/>
    <w:rPr>
      <w:rFonts w:ascii="Courier New" w:hAnsi="Courier New"/>
      <w:color w:val="auto"/>
      <w:sz w:val="20"/>
      <w:szCs w:val="20"/>
    </w:rPr>
  </w:style>
  <w:style w:type="paragraph" w:styleId="Header">
    <w:name w:val="header"/>
    <w:basedOn w:val="Normal"/>
    <w:link w:val="HeaderChar"/>
    <w:uiPriority w:val="99"/>
    <w:unhideWhenUsed/>
    <w:rsid w:val="009F1214"/>
    <w:pPr>
      <w:tabs>
        <w:tab w:val="center" w:pos="4320"/>
        <w:tab w:val="right" w:pos="8640"/>
      </w:tabs>
    </w:pPr>
  </w:style>
  <w:style w:type="character" w:customStyle="1" w:styleId="HeaderChar">
    <w:name w:val="Header Char"/>
    <w:basedOn w:val="DefaultParagraphFont"/>
    <w:link w:val="Header"/>
    <w:uiPriority w:val="99"/>
    <w:rsid w:val="009F1214"/>
    <w:rPr>
      <w:rFonts w:ascii="Verdana" w:hAnsi="Verdana"/>
      <w:sz w:val="24"/>
      <w:szCs w:val="24"/>
    </w:rPr>
  </w:style>
  <w:style w:type="paragraph" w:styleId="Footer">
    <w:name w:val="footer"/>
    <w:basedOn w:val="Normal"/>
    <w:link w:val="FooterChar"/>
    <w:uiPriority w:val="99"/>
    <w:unhideWhenUsed/>
    <w:rsid w:val="009F1214"/>
    <w:pPr>
      <w:tabs>
        <w:tab w:val="center" w:pos="4320"/>
        <w:tab w:val="right" w:pos="8640"/>
      </w:tabs>
    </w:pPr>
  </w:style>
  <w:style w:type="character" w:customStyle="1" w:styleId="FooterChar">
    <w:name w:val="Footer Char"/>
    <w:basedOn w:val="DefaultParagraphFont"/>
    <w:link w:val="Footer"/>
    <w:uiPriority w:val="99"/>
    <w:rsid w:val="009F1214"/>
    <w:rPr>
      <w:rFonts w:ascii="Verdana" w:hAnsi="Verdana"/>
      <w:sz w:val="24"/>
      <w:szCs w:val="24"/>
    </w:rPr>
  </w:style>
  <w:style w:type="paragraph" w:styleId="TOCHeading">
    <w:name w:val="TOC Heading"/>
    <w:basedOn w:val="Heading1"/>
    <w:next w:val="Normal"/>
    <w:uiPriority w:val="39"/>
    <w:unhideWhenUsed/>
    <w:qFormat/>
    <w:rsid w:val="00AC0FBF"/>
    <w:pPr>
      <w:keepNext/>
      <w:keepLines/>
      <w:spacing w:before="480" w:beforeAutospacing="0" w:after="0" w:afterAutospacing="0" w:line="276" w:lineRule="auto"/>
      <w:outlineLvl w:val="9"/>
    </w:pPr>
    <w:rPr>
      <w:rFonts w:eastAsiaTheme="majorEastAsia" w:cstheme="majorBidi"/>
      <w:color w:val="365F91" w:themeColor="accent1" w:themeShade="BF"/>
      <w:kern w:val="0"/>
      <w:sz w:val="28"/>
      <w:szCs w:val="28"/>
    </w:rPr>
  </w:style>
  <w:style w:type="character" w:customStyle="1" w:styleId="author">
    <w:name w:val="author"/>
    <w:basedOn w:val="DefaultParagraphFont"/>
    <w:rsid w:val="00C33803"/>
  </w:style>
  <w:style w:type="character" w:customStyle="1" w:styleId="editor">
    <w:name w:val="editor"/>
    <w:basedOn w:val="DefaultParagraphFont"/>
    <w:rsid w:val="00C338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1C31"/>
    <w:rPr>
      <w:rFonts w:ascii="Verdana" w:hAnsi="Verdan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EC1C31"/>
    <w:pPr>
      <w:keepNext/>
      <w:keepLines/>
      <w:spacing w:before="200"/>
      <w:outlineLvl w:val="2"/>
    </w:pPr>
    <w:rPr>
      <w:b/>
      <w:bCs/>
      <w:color w:val="4F81BD"/>
      <w:sz w:val="28"/>
    </w:rPr>
  </w:style>
  <w:style w:type="paragraph" w:styleId="Heading4">
    <w:name w:val="heading 4"/>
    <w:basedOn w:val="Normal"/>
    <w:next w:val="Normal"/>
    <w:link w:val="Heading4Char"/>
    <w:uiPriority w:val="9"/>
    <w:unhideWhenUsed/>
    <w:qFormat/>
    <w:rsid w:val="00894595"/>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pPr>
  </w:style>
  <w:style w:type="paragraph" w:customStyle="1" w:styleId="bodytext">
    <w:name w:val="bodytext"/>
    <w:basedOn w:val="Normal"/>
    <w:pPr>
      <w:spacing w:before="100" w:beforeAutospacing="1" w:after="100" w:afterAutospacing="1"/>
    </w:pPr>
  </w:style>
  <w:style w:type="paragraph" w:customStyle="1" w:styleId="stepfield">
    <w:name w:val="stepfield"/>
    <w:basedOn w:val="Normal"/>
    <w:pPr>
      <w:spacing w:before="100" w:beforeAutospacing="1" w:after="100" w:afterAutospacing="1"/>
    </w:pPr>
  </w:style>
  <w:style w:type="paragraph" w:customStyle="1" w:styleId="panel">
    <w:name w:val="panel"/>
    <w:basedOn w:val="Normal"/>
    <w:pPr>
      <w:pBdr>
        <w:top w:val="single" w:sz="4" w:space="5" w:color="999999"/>
        <w:left w:val="single" w:sz="4" w:space="5" w:color="999999"/>
        <w:bottom w:val="single" w:sz="4" w:space="5" w:color="999999"/>
        <w:right w:val="single" w:sz="4" w:space="5" w:color="999999"/>
      </w:pBdr>
      <w:shd w:val="clear" w:color="auto" w:fill="F0F0F0"/>
      <w:spacing w:before="92" w:after="92"/>
      <w:ind w:left="92" w:right="92"/>
    </w:pPr>
  </w:style>
  <w:style w:type="paragraph" w:customStyle="1" w:styleId="notemacro">
    <w:name w:val="notemacro"/>
    <w:basedOn w:val="Normal"/>
    <w:pPr>
      <w:pBdr>
        <w:top w:val="single" w:sz="4" w:space="0" w:color="F0C000"/>
        <w:left w:val="single" w:sz="4" w:space="0" w:color="F0C000"/>
        <w:bottom w:val="single" w:sz="4" w:space="0" w:color="F0C000"/>
        <w:right w:val="single" w:sz="4" w:space="0" w:color="F0C000"/>
      </w:pBdr>
      <w:shd w:val="clear" w:color="auto" w:fill="FFFFCE"/>
      <w:spacing w:before="100" w:beforeAutospacing="1" w:after="100" w:afterAutospacing="1"/>
    </w:pPr>
  </w:style>
  <w:style w:type="paragraph" w:customStyle="1" w:styleId="warningmacro">
    <w:name w:val="warningmacro"/>
    <w:basedOn w:val="Normal"/>
    <w:pPr>
      <w:pBdr>
        <w:top w:val="single" w:sz="4" w:space="0" w:color="CC0000"/>
        <w:left w:val="single" w:sz="4" w:space="0" w:color="CC0000"/>
        <w:bottom w:val="single" w:sz="4" w:space="0" w:color="CC0000"/>
        <w:right w:val="single" w:sz="4" w:space="0" w:color="CC0000"/>
      </w:pBdr>
      <w:shd w:val="clear" w:color="auto" w:fill="FFCCCC"/>
      <w:spacing w:before="100" w:beforeAutospacing="1" w:after="100" w:afterAutospacing="1"/>
    </w:pPr>
  </w:style>
  <w:style w:type="paragraph" w:customStyle="1" w:styleId="infomacro">
    <w:name w:val="infomacro"/>
    <w:basedOn w:val="Normal"/>
    <w:pPr>
      <w:pBdr>
        <w:top w:val="single" w:sz="4" w:space="0" w:color="6699CC"/>
        <w:left w:val="single" w:sz="4" w:space="0" w:color="6699CC"/>
        <w:bottom w:val="single" w:sz="4" w:space="0" w:color="6699CC"/>
        <w:right w:val="single" w:sz="4" w:space="0" w:color="6699CC"/>
      </w:pBdr>
      <w:shd w:val="clear" w:color="auto" w:fill="D8E4F1"/>
      <w:spacing w:before="100" w:beforeAutospacing="1" w:after="100" w:afterAutospacing="1"/>
    </w:pPr>
  </w:style>
  <w:style w:type="paragraph" w:customStyle="1" w:styleId="tipmacro">
    <w:name w:val="tipmacro"/>
    <w:basedOn w:val="Normal"/>
    <w:pPr>
      <w:pBdr>
        <w:top w:val="single" w:sz="4" w:space="0" w:color="009900"/>
        <w:left w:val="single" w:sz="4" w:space="0" w:color="009900"/>
        <w:bottom w:val="single" w:sz="4" w:space="0" w:color="009900"/>
        <w:right w:val="single" w:sz="4" w:space="0" w:color="009900"/>
      </w:pBdr>
      <w:shd w:val="clear" w:color="auto" w:fill="DDFFDD"/>
      <w:spacing w:before="100" w:beforeAutospacing="1" w:after="100" w:afterAutospacing="1"/>
    </w:pPr>
  </w:style>
  <w:style w:type="paragraph" w:customStyle="1" w:styleId="informationmacropadding">
    <w:name w:val="informationmacropadding"/>
    <w:basedOn w:val="Normal"/>
    <w:pPr>
      <w:spacing w:before="100" w:beforeAutospacing="1" w:after="100" w:afterAutospacing="1"/>
    </w:pPr>
  </w:style>
  <w:style w:type="paragraph" w:customStyle="1" w:styleId="grid">
    <w:name w:val="grid"/>
    <w:basedOn w:val="Normal"/>
    <w:pPr>
      <w:spacing w:before="18" w:after="46"/>
    </w:pPr>
  </w:style>
  <w:style w:type="character" w:customStyle="1" w:styleId="Heading1Char">
    <w:name w:val="Heading 1 Char"/>
    <w:basedOn w:val="DefaultParagraphFont"/>
    <w:link w:val="Heading1"/>
    <w:uiPriority w:val="9"/>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Pr>
      <w:rFonts w:ascii="Cambria" w:eastAsia="Times New Roman" w:hAnsi="Cambria" w:cs="Times New Roman"/>
      <w:b/>
      <w:bCs/>
      <w:color w:val="4F81BD"/>
      <w:sz w:val="26"/>
      <w:szCs w:val="26"/>
    </w:rPr>
  </w:style>
  <w:style w:type="character" w:customStyle="1" w:styleId="Heading6Char">
    <w:name w:val="Heading 6 Char"/>
    <w:basedOn w:val="DefaultParagraphFont"/>
    <w:link w:val="Heading6"/>
    <w:uiPriority w:val="9"/>
    <w:semiHidden/>
    <w:rPr>
      <w:rFonts w:ascii="Cambria" w:eastAsia="Times New Roman" w:hAnsi="Cambria" w:cs="Times New Roman"/>
      <w:i/>
      <w:iCs/>
      <w:color w:val="243F60"/>
      <w:sz w:val="24"/>
      <w:szCs w:val="24"/>
    </w:rPr>
  </w:style>
  <w:style w:type="character" w:styleId="HTMLTypewriter">
    <w:name w:val="HTML Typewriter"/>
    <w:basedOn w:val="DefaultParagraphFont"/>
    <w:uiPriority w:val="99"/>
    <w:semiHidden/>
    <w:unhideWhenUsed/>
    <w:rPr>
      <w:rFonts w:ascii="Courier New" w:eastAsia="Times New Roman" w:hAnsi="Courier New" w:cs="Courier New"/>
      <w:sz w:val="20"/>
      <w:szCs w:val="20"/>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image-wrap">
    <w:name w:val="image-wrap"/>
    <w:basedOn w:val="DefaultParagraphFont"/>
  </w:style>
  <w:style w:type="paragraph" w:styleId="BalloonText">
    <w:name w:val="Balloon Text"/>
    <w:basedOn w:val="Normal"/>
    <w:link w:val="BalloonTextChar"/>
    <w:uiPriority w:val="99"/>
    <w:semiHidden/>
    <w:unhideWhenUsed/>
    <w:rsid w:val="003147A6"/>
    <w:rPr>
      <w:rFonts w:ascii="Tahoma" w:hAnsi="Tahoma" w:cs="Tahoma"/>
      <w:sz w:val="16"/>
      <w:szCs w:val="16"/>
    </w:rPr>
  </w:style>
  <w:style w:type="character" w:customStyle="1" w:styleId="BalloonTextChar">
    <w:name w:val="Balloon Text Char"/>
    <w:basedOn w:val="DefaultParagraphFont"/>
    <w:link w:val="BalloonText"/>
    <w:uiPriority w:val="99"/>
    <w:semiHidden/>
    <w:rsid w:val="003147A6"/>
    <w:rPr>
      <w:rFonts w:ascii="Tahoma" w:eastAsia="Times New Roman" w:hAnsi="Tahoma" w:cs="Tahoma"/>
      <w:sz w:val="16"/>
      <w:szCs w:val="16"/>
    </w:rPr>
  </w:style>
  <w:style w:type="character" w:customStyle="1" w:styleId="Heading3Char">
    <w:name w:val="Heading 3 Char"/>
    <w:basedOn w:val="DefaultParagraphFont"/>
    <w:link w:val="Heading3"/>
    <w:uiPriority w:val="9"/>
    <w:rsid w:val="00EC1C31"/>
    <w:rPr>
      <w:rFonts w:ascii="Verdana" w:hAnsi="Verdana"/>
      <w:b/>
      <w:bCs/>
      <w:color w:val="4F81BD"/>
      <w:sz w:val="28"/>
      <w:szCs w:val="24"/>
    </w:rPr>
  </w:style>
  <w:style w:type="paragraph" w:styleId="ListParagraph">
    <w:name w:val="List Paragraph"/>
    <w:basedOn w:val="Normal"/>
    <w:uiPriority w:val="34"/>
    <w:qFormat/>
    <w:rsid w:val="00362945"/>
    <w:pPr>
      <w:spacing w:after="200" w:line="276" w:lineRule="auto"/>
      <w:ind w:left="720"/>
      <w:contextualSpacing/>
    </w:pPr>
    <w:rPr>
      <w:rFonts w:eastAsia="Calibri"/>
      <w:szCs w:val="22"/>
    </w:rPr>
  </w:style>
  <w:style w:type="character" w:styleId="HTMLKeyboard">
    <w:name w:val="HTML Keyboard"/>
    <w:basedOn w:val="DefaultParagraphFont"/>
    <w:uiPriority w:val="99"/>
    <w:semiHidden/>
    <w:unhideWhenUsed/>
    <w:rsid w:val="006D68F0"/>
    <w:rPr>
      <w:rFonts w:ascii="Courier New" w:eastAsia="Times New Roman" w:hAnsi="Courier New" w:cs="Courier New"/>
      <w:sz w:val="20"/>
      <w:szCs w:val="20"/>
    </w:rPr>
  </w:style>
  <w:style w:type="paragraph" w:styleId="Caption">
    <w:name w:val="caption"/>
    <w:basedOn w:val="Normal"/>
    <w:next w:val="Normal"/>
    <w:uiPriority w:val="35"/>
    <w:unhideWhenUsed/>
    <w:qFormat/>
    <w:rsid w:val="004B63A4"/>
    <w:pPr>
      <w:spacing w:after="200"/>
    </w:pPr>
    <w:rPr>
      <w:b/>
      <w:bCs/>
      <w:color w:val="4F81BD" w:themeColor="accent1"/>
      <w:sz w:val="18"/>
      <w:szCs w:val="18"/>
    </w:rPr>
  </w:style>
  <w:style w:type="character" w:styleId="Strong">
    <w:name w:val="Strong"/>
    <w:basedOn w:val="DefaultParagraphFont"/>
    <w:uiPriority w:val="22"/>
    <w:qFormat/>
    <w:rsid w:val="0045308F"/>
    <w:rPr>
      <w:b/>
      <w:bCs/>
    </w:rPr>
  </w:style>
  <w:style w:type="paragraph" w:styleId="TOC2">
    <w:name w:val="toc 2"/>
    <w:basedOn w:val="Normal"/>
    <w:next w:val="Normal"/>
    <w:autoRedefine/>
    <w:uiPriority w:val="39"/>
    <w:unhideWhenUsed/>
    <w:rsid w:val="00BF70BC"/>
    <w:rPr>
      <w:rFonts w:asciiTheme="minorHAnsi" w:hAnsiTheme="minorHAnsi"/>
      <w:b/>
      <w:smallCaps/>
      <w:sz w:val="22"/>
      <w:szCs w:val="22"/>
    </w:rPr>
  </w:style>
  <w:style w:type="paragraph" w:styleId="TOC1">
    <w:name w:val="toc 1"/>
    <w:basedOn w:val="Normal"/>
    <w:next w:val="Normal"/>
    <w:autoRedefine/>
    <w:uiPriority w:val="39"/>
    <w:unhideWhenUsed/>
    <w:rsid w:val="00FC46BB"/>
    <w:pPr>
      <w:tabs>
        <w:tab w:val="right" w:pos="10070"/>
      </w:tabs>
      <w:spacing w:before="240" w:after="120"/>
    </w:pPr>
    <w:rPr>
      <w:rFonts w:asciiTheme="minorHAnsi" w:hAnsiTheme="minorHAnsi"/>
      <w:b/>
      <w:caps/>
      <w:sz w:val="22"/>
      <w:szCs w:val="22"/>
      <w:u w:val="single"/>
    </w:rPr>
  </w:style>
  <w:style w:type="paragraph" w:styleId="TOC3">
    <w:name w:val="toc 3"/>
    <w:basedOn w:val="Normal"/>
    <w:next w:val="Normal"/>
    <w:autoRedefine/>
    <w:uiPriority w:val="39"/>
    <w:unhideWhenUsed/>
    <w:rsid w:val="00BF70BC"/>
    <w:rPr>
      <w:rFonts w:asciiTheme="minorHAnsi" w:hAnsiTheme="minorHAnsi"/>
      <w:smallCaps/>
      <w:sz w:val="22"/>
      <w:szCs w:val="22"/>
    </w:rPr>
  </w:style>
  <w:style w:type="paragraph" w:styleId="TOC4">
    <w:name w:val="toc 4"/>
    <w:basedOn w:val="Normal"/>
    <w:next w:val="Normal"/>
    <w:autoRedefine/>
    <w:uiPriority w:val="39"/>
    <w:unhideWhenUsed/>
    <w:rsid w:val="00BF70BC"/>
    <w:rPr>
      <w:rFonts w:asciiTheme="minorHAnsi" w:hAnsiTheme="minorHAnsi"/>
      <w:sz w:val="22"/>
      <w:szCs w:val="22"/>
    </w:rPr>
  </w:style>
  <w:style w:type="paragraph" w:styleId="TOC5">
    <w:name w:val="toc 5"/>
    <w:basedOn w:val="Normal"/>
    <w:next w:val="Normal"/>
    <w:autoRedefine/>
    <w:uiPriority w:val="39"/>
    <w:unhideWhenUsed/>
    <w:rsid w:val="00BF70BC"/>
    <w:rPr>
      <w:rFonts w:asciiTheme="minorHAnsi" w:hAnsiTheme="minorHAnsi"/>
      <w:sz w:val="22"/>
      <w:szCs w:val="22"/>
    </w:rPr>
  </w:style>
  <w:style w:type="paragraph" w:styleId="TOC6">
    <w:name w:val="toc 6"/>
    <w:basedOn w:val="Normal"/>
    <w:next w:val="Normal"/>
    <w:autoRedefine/>
    <w:uiPriority w:val="39"/>
    <w:unhideWhenUsed/>
    <w:rsid w:val="00BF70BC"/>
    <w:rPr>
      <w:rFonts w:asciiTheme="minorHAnsi" w:hAnsiTheme="minorHAnsi"/>
      <w:sz w:val="22"/>
      <w:szCs w:val="22"/>
    </w:rPr>
  </w:style>
  <w:style w:type="paragraph" w:styleId="TOC7">
    <w:name w:val="toc 7"/>
    <w:basedOn w:val="Normal"/>
    <w:next w:val="Normal"/>
    <w:autoRedefine/>
    <w:uiPriority w:val="39"/>
    <w:unhideWhenUsed/>
    <w:rsid w:val="00BF70BC"/>
    <w:rPr>
      <w:rFonts w:asciiTheme="minorHAnsi" w:hAnsiTheme="minorHAnsi"/>
      <w:sz w:val="22"/>
      <w:szCs w:val="22"/>
    </w:rPr>
  </w:style>
  <w:style w:type="paragraph" w:styleId="TOC8">
    <w:name w:val="toc 8"/>
    <w:basedOn w:val="Normal"/>
    <w:next w:val="Normal"/>
    <w:autoRedefine/>
    <w:uiPriority w:val="39"/>
    <w:unhideWhenUsed/>
    <w:rsid w:val="00BF70BC"/>
    <w:rPr>
      <w:rFonts w:asciiTheme="minorHAnsi" w:hAnsiTheme="minorHAnsi"/>
      <w:sz w:val="22"/>
      <w:szCs w:val="22"/>
    </w:rPr>
  </w:style>
  <w:style w:type="paragraph" w:styleId="TOC9">
    <w:name w:val="toc 9"/>
    <w:basedOn w:val="Normal"/>
    <w:next w:val="Normal"/>
    <w:autoRedefine/>
    <w:uiPriority w:val="39"/>
    <w:unhideWhenUsed/>
    <w:rsid w:val="00BF70BC"/>
    <w:rPr>
      <w:rFonts w:asciiTheme="minorHAnsi" w:hAnsiTheme="minorHAnsi"/>
      <w:sz w:val="22"/>
      <w:szCs w:val="22"/>
    </w:rPr>
  </w:style>
  <w:style w:type="paragraph" w:styleId="Title">
    <w:name w:val="Title"/>
    <w:basedOn w:val="Normal"/>
    <w:next w:val="Normal"/>
    <w:link w:val="TitleChar"/>
    <w:uiPriority w:val="10"/>
    <w:qFormat/>
    <w:rsid w:val="00EC1C31"/>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C31"/>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C1C31"/>
    <w:pPr>
      <w:numPr>
        <w:ilvl w:val="1"/>
      </w:numPr>
      <w:jc w:val="cente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EC1C31"/>
    <w:rPr>
      <w:rFonts w:ascii="Verdana" w:eastAsiaTheme="majorEastAsia" w:hAnsi="Verdana" w:cstheme="majorBidi"/>
      <w:i/>
      <w:iCs/>
      <w:color w:val="4F81BD" w:themeColor="accent1"/>
      <w:spacing w:val="15"/>
      <w:sz w:val="24"/>
      <w:szCs w:val="24"/>
    </w:rPr>
  </w:style>
  <w:style w:type="table" w:styleId="TableGrid">
    <w:name w:val="Table Grid"/>
    <w:basedOn w:val="TableNormal"/>
    <w:uiPriority w:val="59"/>
    <w:rsid w:val="00882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94595"/>
    <w:rPr>
      <w:rFonts w:asciiTheme="majorHAnsi" w:eastAsiaTheme="majorEastAsia" w:hAnsiTheme="majorHAnsi" w:cstheme="majorBidi"/>
      <w:b/>
      <w:bCs/>
      <w:i/>
      <w:iCs/>
      <w:color w:val="4F81BD" w:themeColor="accent1"/>
      <w:sz w:val="24"/>
      <w:szCs w:val="24"/>
    </w:rPr>
  </w:style>
  <w:style w:type="character" w:customStyle="1" w:styleId="apple-converted-space">
    <w:name w:val="apple-converted-space"/>
    <w:basedOn w:val="DefaultParagraphFont"/>
    <w:rsid w:val="00413531"/>
  </w:style>
  <w:style w:type="character" w:styleId="HTMLCode">
    <w:name w:val="HTML Code"/>
    <w:basedOn w:val="DefaultParagraphFont"/>
    <w:uiPriority w:val="99"/>
    <w:semiHidden/>
    <w:unhideWhenUsed/>
    <w:rsid w:val="00413531"/>
    <w:rPr>
      <w:rFonts w:ascii="Courier New" w:eastAsia="Times New Roman" w:hAnsi="Courier New" w:cs="Courier New"/>
      <w:sz w:val="20"/>
      <w:szCs w:val="20"/>
    </w:rPr>
  </w:style>
  <w:style w:type="character" w:customStyle="1" w:styleId="CommandLine">
    <w:name w:val="CommandLine"/>
    <w:uiPriority w:val="1"/>
    <w:qFormat/>
    <w:rsid w:val="004D78BC"/>
    <w:rPr>
      <w:rFonts w:ascii="Courier New" w:hAnsi="Courier New"/>
      <w:color w:val="auto"/>
      <w:sz w:val="20"/>
      <w:szCs w:val="20"/>
    </w:rPr>
  </w:style>
  <w:style w:type="paragraph" w:styleId="Header">
    <w:name w:val="header"/>
    <w:basedOn w:val="Normal"/>
    <w:link w:val="HeaderChar"/>
    <w:uiPriority w:val="99"/>
    <w:unhideWhenUsed/>
    <w:rsid w:val="009F1214"/>
    <w:pPr>
      <w:tabs>
        <w:tab w:val="center" w:pos="4320"/>
        <w:tab w:val="right" w:pos="8640"/>
      </w:tabs>
    </w:pPr>
  </w:style>
  <w:style w:type="character" w:customStyle="1" w:styleId="HeaderChar">
    <w:name w:val="Header Char"/>
    <w:basedOn w:val="DefaultParagraphFont"/>
    <w:link w:val="Header"/>
    <w:uiPriority w:val="99"/>
    <w:rsid w:val="009F1214"/>
    <w:rPr>
      <w:rFonts w:ascii="Verdana" w:hAnsi="Verdana"/>
      <w:sz w:val="24"/>
      <w:szCs w:val="24"/>
    </w:rPr>
  </w:style>
  <w:style w:type="paragraph" w:styleId="Footer">
    <w:name w:val="footer"/>
    <w:basedOn w:val="Normal"/>
    <w:link w:val="FooterChar"/>
    <w:uiPriority w:val="99"/>
    <w:unhideWhenUsed/>
    <w:rsid w:val="009F1214"/>
    <w:pPr>
      <w:tabs>
        <w:tab w:val="center" w:pos="4320"/>
        <w:tab w:val="right" w:pos="8640"/>
      </w:tabs>
    </w:pPr>
  </w:style>
  <w:style w:type="character" w:customStyle="1" w:styleId="FooterChar">
    <w:name w:val="Footer Char"/>
    <w:basedOn w:val="DefaultParagraphFont"/>
    <w:link w:val="Footer"/>
    <w:uiPriority w:val="99"/>
    <w:rsid w:val="009F1214"/>
    <w:rPr>
      <w:rFonts w:ascii="Verdana" w:hAnsi="Verdana"/>
      <w:sz w:val="24"/>
      <w:szCs w:val="24"/>
    </w:rPr>
  </w:style>
  <w:style w:type="paragraph" w:styleId="TOCHeading">
    <w:name w:val="TOC Heading"/>
    <w:basedOn w:val="Heading1"/>
    <w:next w:val="Normal"/>
    <w:uiPriority w:val="39"/>
    <w:unhideWhenUsed/>
    <w:qFormat/>
    <w:rsid w:val="00AC0FBF"/>
    <w:pPr>
      <w:keepNext/>
      <w:keepLines/>
      <w:spacing w:before="480" w:beforeAutospacing="0" w:after="0" w:afterAutospacing="0" w:line="276" w:lineRule="auto"/>
      <w:outlineLvl w:val="9"/>
    </w:pPr>
    <w:rPr>
      <w:rFonts w:eastAsiaTheme="majorEastAsia" w:cstheme="majorBidi"/>
      <w:color w:val="365F91" w:themeColor="accent1" w:themeShade="BF"/>
      <w:kern w:val="0"/>
      <w:sz w:val="28"/>
      <w:szCs w:val="28"/>
    </w:rPr>
  </w:style>
  <w:style w:type="character" w:customStyle="1" w:styleId="author">
    <w:name w:val="author"/>
    <w:basedOn w:val="DefaultParagraphFont"/>
    <w:rsid w:val="00C33803"/>
  </w:style>
  <w:style w:type="character" w:customStyle="1" w:styleId="editor">
    <w:name w:val="editor"/>
    <w:basedOn w:val="DefaultParagraphFont"/>
    <w:rsid w:val="00C33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4275762">
      <w:bodyDiv w:val="1"/>
      <w:marLeft w:val="0"/>
      <w:marRight w:val="0"/>
      <w:marTop w:val="0"/>
      <w:marBottom w:val="0"/>
      <w:divBdr>
        <w:top w:val="none" w:sz="0" w:space="0" w:color="auto"/>
        <w:left w:val="none" w:sz="0" w:space="0" w:color="auto"/>
        <w:bottom w:val="none" w:sz="0" w:space="0" w:color="auto"/>
        <w:right w:val="none" w:sz="0" w:space="0" w:color="auto"/>
      </w:divBdr>
      <w:divsChild>
        <w:div w:id="1372802965">
          <w:marLeft w:val="0"/>
          <w:marRight w:val="0"/>
          <w:marTop w:val="0"/>
          <w:marBottom w:val="300"/>
          <w:divBdr>
            <w:top w:val="none" w:sz="0" w:space="0" w:color="auto"/>
            <w:left w:val="none" w:sz="0" w:space="0" w:color="auto"/>
            <w:bottom w:val="none" w:sz="0" w:space="0" w:color="auto"/>
            <w:right w:val="none" w:sz="0" w:space="0" w:color="auto"/>
          </w:divBdr>
          <w:divsChild>
            <w:div w:id="1777754134">
              <w:marLeft w:val="0"/>
              <w:marRight w:val="0"/>
              <w:marTop w:val="0"/>
              <w:marBottom w:val="0"/>
              <w:divBdr>
                <w:top w:val="none" w:sz="0" w:space="0" w:color="auto"/>
                <w:left w:val="none" w:sz="0" w:space="0" w:color="auto"/>
                <w:bottom w:val="none" w:sz="0" w:space="0" w:color="auto"/>
                <w:right w:val="none" w:sz="0" w:space="0" w:color="auto"/>
              </w:divBdr>
            </w:div>
          </w:divsChild>
        </w:div>
        <w:div w:id="343671582">
          <w:marLeft w:val="0"/>
          <w:marRight w:val="0"/>
          <w:marTop w:val="0"/>
          <w:marBottom w:val="0"/>
          <w:divBdr>
            <w:top w:val="none" w:sz="0" w:space="0" w:color="auto"/>
            <w:left w:val="none" w:sz="0" w:space="0" w:color="auto"/>
            <w:bottom w:val="none" w:sz="0" w:space="0" w:color="auto"/>
            <w:right w:val="none" w:sz="0" w:space="0" w:color="auto"/>
          </w:divBdr>
          <w:divsChild>
            <w:div w:id="1410614027">
              <w:marLeft w:val="0"/>
              <w:marRight w:val="0"/>
              <w:marTop w:val="0"/>
              <w:marBottom w:val="300"/>
              <w:divBdr>
                <w:top w:val="none" w:sz="0" w:space="0" w:color="auto"/>
                <w:left w:val="none" w:sz="0" w:space="0" w:color="auto"/>
                <w:bottom w:val="none" w:sz="0" w:space="0" w:color="auto"/>
                <w:right w:val="none" w:sz="0" w:space="0" w:color="auto"/>
              </w:divBdr>
            </w:div>
            <w:div w:id="20516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clipse.org/downloads/" TargetMode="External"/><Relationship Id="rId18" Type="http://schemas.openxmlformats.org/officeDocument/2006/relationships/hyperlink" Target="https://subversion.apache.org/" TargetMode="External"/><Relationship Id="rId26" Type="http://schemas.openxmlformats.org/officeDocument/2006/relationships/hyperlink" Target="https://chalk.charter.com/display/ITARCH/Git+Version+Control" TargetMode="External"/><Relationship Id="rId39" Type="http://schemas.openxmlformats.org/officeDocument/2006/relationships/hyperlink" Target="http://mirrors.jenkins-ci.org/war/latest/jenkins.war" TargetMode="External"/><Relationship Id="rId21" Type="http://schemas.openxmlformats.org/officeDocument/2006/relationships/hyperlink" Target="https://git.corp.chartercom.com:8443/" TargetMode="External"/><Relationship Id="rId34" Type="http://schemas.openxmlformats.org/officeDocument/2006/relationships/hyperlink" Target="http://git-scm.com/book/en/v2"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en.wikipedia.org/wiki/Concurrent_Versions_System" TargetMode="External"/><Relationship Id="rId25" Type="http://schemas.openxmlformats.org/officeDocument/2006/relationships/hyperlink" Target="https://chalk.charter.com/display/ITARCH/Git+Workflow" TargetMode="External"/><Relationship Id="rId33" Type="http://schemas.openxmlformats.org/officeDocument/2006/relationships/hyperlink" Target="https://www.atlassian.com/software/bitbucket" TargetMode="External"/><Relationship Id="rId38" Type="http://schemas.openxmlformats.org/officeDocument/2006/relationships/hyperlink" Target="http://gnuwin32.sourceforge.net/packages/wget.htm" TargetMode="External"/><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it-scm.com/" TargetMode="External"/><Relationship Id="rId20" Type="http://schemas.openxmlformats.org/officeDocument/2006/relationships/hyperlink" Target="http://kentnguyen.com/development/visualized-git-practices-for-team/"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aven.apache.org/download.cgi" TargetMode="External"/><Relationship Id="rId24" Type="http://schemas.openxmlformats.org/officeDocument/2006/relationships/hyperlink" Target="https://chalk.charter.com/display/ITARCH/How+to+install+TortoiseGit" TargetMode="External"/><Relationship Id="rId32" Type="http://schemas.openxmlformats.org/officeDocument/2006/relationships/hyperlink" Target="https://chalk.charter.com/display/ITARCH/How+to+Use+SSH+keys" TargetMode="External"/><Relationship Id="rId37" Type="http://schemas.openxmlformats.org/officeDocument/2006/relationships/image" Target="media/image7.png"/><Relationship Id="rId40" Type="http://schemas.openxmlformats.org/officeDocument/2006/relationships/hyperlink" Target="http://jenkins-ci.org/"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halk.charter.com/display/ITARCH/Git" TargetMode="External"/><Relationship Id="rId23" Type="http://schemas.openxmlformats.org/officeDocument/2006/relationships/hyperlink" Target="http://www.eclipse.org/downloads/" TargetMode="External"/><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s://chalk.charter.com/display/ITARCH/Charter+Continuous+Integration+Environment" TargetMode="External"/><Relationship Id="rId31" Type="http://schemas.openxmlformats.org/officeDocument/2006/relationships/hyperlink" Target="https://git.corp.chartercom.com:8443/" TargetMode="External"/><Relationship Id="rId44" Type="http://schemas.openxmlformats.org/officeDocument/2006/relationships/image" Target="media/image10.png"/><Relationship Id="rId52"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3.png"/><Relationship Id="rId22" Type="http://schemas.openxmlformats.org/officeDocument/2006/relationships/hyperlink" Target="http://git-scm.com/" TargetMode="External"/><Relationship Id="rId27" Type="http://schemas.openxmlformats.org/officeDocument/2006/relationships/hyperlink" Target="https://jira.charter.com/secure/Dashboard.jspa" TargetMode="External"/><Relationship Id="rId30" Type="http://schemas.openxmlformats.org/officeDocument/2006/relationships/hyperlink" Target="https://chalk.charter.com/display/ITARCH/How+To+Create+a+DL" TargetMode="External"/><Relationship Id="rId35" Type="http://schemas.openxmlformats.org/officeDocument/2006/relationships/hyperlink" Target="http://docs.seleniumhq.org/download/" TargetMode="External"/><Relationship Id="rId43" Type="http://schemas.openxmlformats.org/officeDocument/2006/relationships/hyperlink" Target="http://www.perforce.com/downloads/Perforce/20-User?qt-perforce_downloads_step_3=5%23qt-perforce_downloads_step_3%2321" TargetMode="External"/><Relationship Id="rId48" Type="http://schemas.openxmlformats.org/officeDocument/2006/relationships/image" Target="media/image14.png"/><Relationship Id="rId56" Type="http://schemas.openxmlformats.org/officeDocument/2006/relationships/hyperlink" Target="http://www.coderanch.com/t/488574/vc/Eclipse-running-JRE-JDK-required" TargetMode="Externa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murtha\Desktop\ATF%20IDE%20Setu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2E46E-16F6-42C4-9FFA-C00129BCE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ATF IDE Setup</Template>
  <TotalTime>0</TotalTime>
  <Pages>34</Pages>
  <Words>4215</Words>
  <Characters>24029</Characters>
  <Application>Microsoft Office Word</Application>
  <DocSecurity>4</DocSecurity>
  <Lines>200</Lines>
  <Paragraphs>56</Paragraphs>
  <ScaleCrop>false</ScaleCrop>
  <HeadingPairs>
    <vt:vector size="2" baseType="variant">
      <vt:variant>
        <vt:lpstr>Title</vt:lpstr>
      </vt:variant>
      <vt:variant>
        <vt:i4>1</vt:i4>
      </vt:variant>
    </vt:vector>
  </HeadingPairs>
  <TitlesOfParts>
    <vt:vector size="1" baseType="lpstr">
      <vt:lpstr>ATF - How to Setup Development Environment</vt:lpstr>
    </vt:vector>
  </TitlesOfParts>
  <Company>TWC - ATGW</Company>
  <LinksUpToDate>false</LinksUpToDate>
  <CharactersWithSpaces>28188</CharactersWithSpaces>
  <SharedDoc>false</SharedDoc>
  <HyperlinkBase>http://mitra.corp.mystrotv.com</HyperlinkBase>
  <HLinks>
    <vt:vector size="36" baseType="variant">
      <vt:variant>
        <vt:i4>2162799</vt:i4>
      </vt:variant>
      <vt:variant>
        <vt:i4>18</vt:i4>
      </vt:variant>
      <vt:variant>
        <vt:i4>0</vt:i4>
      </vt:variant>
      <vt:variant>
        <vt:i4>5</vt:i4>
      </vt:variant>
      <vt:variant>
        <vt:lpwstr>http://m2eclipse.sonatype.org/sites/m2e</vt:lpwstr>
      </vt:variant>
      <vt:variant>
        <vt:lpwstr/>
      </vt:variant>
      <vt:variant>
        <vt:i4>2162799</vt:i4>
      </vt:variant>
      <vt:variant>
        <vt:i4>15</vt:i4>
      </vt:variant>
      <vt:variant>
        <vt:i4>0</vt:i4>
      </vt:variant>
      <vt:variant>
        <vt:i4>5</vt:i4>
      </vt:variant>
      <vt:variant>
        <vt:lpwstr>http://m2eclipse.sonatype.org/sites/m2e</vt:lpwstr>
      </vt:variant>
      <vt:variant>
        <vt:lpwstr/>
      </vt:variant>
      <vt:variant>
        <vt:i4>5898248</vt:i4>
      </vt:variant>
      <vt:variant>
        <vt:i4>12</vt:i4>
      </vt:variant>
      <vt:variant>
        <vt:i4>0</vt:i4>
      </vt:variant>
      <vt:variant>
        <vt:i4>5</vt:i4>
      </vt:variant>
      <vt:variant>
        <vt:lpwstr>http://beust.com/eclipse</vt:lpwstr>
      </vt:variant>
      <vt:variant>
        <vt:lpwstr/>
      </vt:variant>
      <vt:variant>
        <vt:i4>3211374</vt:i4>
      </vt:variant>
      <vt:variant>
        <vt:i4>9</vt:i4>
      </vt:variant>
      <vt:variant>
        <vt:i4>0</vt:i4>
      </vt:variant>
      <vt:variant>
        <vt:i4>5</vt:i4>
      </vt:variant>
      <vt:variant>
        <vt:lpwstr>http://www.perforce.com/downloads/http/p4-wsad/install/3.5</vt:lpwstr>
      </vt:variant>
      <vt:variant>
        <vt:lpwstr/>
      </vt:variant>
      <vt:variant>
        <vt:i4>3211374</vt:i4>
      </vt:variant>
      <vt:variant>
        <vt:i4>6</vt:i4>
      </vt:variant>
      <vt:variant>
        <vt:i4>0</vt:i4>
      </vt:variant>
      <vt:variant>
        <vt:i4>5</vt:i4>
      </vt:variant>
      <vt:variant>
        <vt:lpwstr>http://www.perforce.com/downloads/http/p4-wsad/install/3.5</vt:lpwstr>
      </vt:variant>
      <vt:variant>
        <vt:lpwstr/>
      </vt:variant>
      <vt:variant>
        <vt:i4>5374032</vt:i4>
      </vt:variant>
      <vt:variant>
        <vt:i4>0</vt:i4>
      </vt:variant>
      <vt:variant>
        <vt:i4>0</vt:i4>
      </vt:variant>
      <vt:variant>
        <vt:i4>5</vt:i4>
      </vt:variant>
      <vt:variant>
        <vt:lpwstr>http://www.eclipse.org/downloads/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ATF - How to Setup Development Environment</dc:title>
  <dc:creator>Angela Murtha</dc:creator>
  <cp:lastModifiedBy>Charter</cp:lastModifiedBy>
  <cp:revision>2</cp:revision>
  <dcterms:created xsi:type="dcterms:W3CDTF">2016-10-20T19:19:00Z</dcterms:created>
  <dcterms:modified xsi:type="dcterms:W3CDTF">2016-10-20T19:19:00Z</dcterms:modified>
</cp:coreProperties>
</file>